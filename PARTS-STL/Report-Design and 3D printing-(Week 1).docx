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E86ECE" w14:textId="2721BBF0" w:rsidR="003D2740" w:rsidRDefault="00332D8D" w:rsidP="003D2740">
      <w:pPr>
        <w:pStyle w:val="GraphicAnchor"/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81F59A" wp14:editId="653CAB0B">
                <wp:simplePos x="0" y="0"/>
                <wp:positionH relativeFrom="column">
                  <wp:posOffset>-676894</wp:posOffset>
                </wp:positionH>
                <wp:positionV relativeFrom="paragraph">
                  <wp:posOffset>-17814</wp:posOffset>
                </wp:positionV>
                <wp:extent cx="2841625" cy="973777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1625" cy="9737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8A037" w14:textId="3E42F90C" w:rsidR="00F77EB0" w:rsidRPr="00FF7BF0" w:rsidRDefault="00332D8D" w:rsidP="00A91829">
                            <w:pPr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332D8D"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Design and 3D </w:t>
                            </w:r>
                            <w:r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56"/>
                                <w:szCs w:val="56"/>
                              </w:rPr>
                              <w:t>P</w:t>
                            </w:r>
                            <w:r w:rsidRPr="00332D8D"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56"/>
                                <w:szCs w:val="56"/>
                              </w:rPr>
                              <w:t>rinting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1F59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53.3pt;margin-top:-1.4pt;width:223.75pt;height:7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kxnLwIAAFMEAAAOAAAAZHJzL2Uyb0RvYy54bWysVE1v2zAMvQ/YfxB0X5yk+WiNOEXWIsOA&#10;oi2QDD0rshQbkERNUmJnv36U7KRBt9Owi0KRNCm+95jFfasVOQrnazAFHQ2GlAjDoazNvqA/tusv&#10;t5T4wEzJFBhR0JPw9H75+dOisbkYQwWqFI5gEePzxha0CsHmWeZ5JTTzA7DCYFCC0yzg1e2z0rEG&#10;q2uVjYfDWdaAK60DLrxH72MXpMtUX0rBw4uUXgSiCopvC+l06dzFM1suWL53zFY175/B/uEVmtUG&#10;m15KPbLAyMHVf5TSNXfgQYYBB52BlDUXaQacZjT8MM2mYlakWRAcby8w+f9Xlj8fXx2pS+RuSolh&#10;GjnaijaQr9ASdCE+jfU5pm0sJoYW/Zh79nt0xrFb6XT8xYEIxhHp0wXdWI2jc3w7Gc3G2IVj7G5+&#10;M5/PY5ns/WvrfPgmQJNoFNQhewlUdnzyoUs9p8RmBta1UolBZUhT0NnNdJg+uESwuDLYI87QvTVa&#10;od21/WA7KE84l4NOGd7ydY3Nn5gPr8yhFHAUlHd4wUMqwCbQW5RU4H79zR/zkSGMUtKgtArqfx6Y&#10;E5So7wa5uxtNJlGL6TKZzsd4cdeR3XXEHPQDoHpHuEiWJzPmB3U2pQP9hluwil0xxAzH3gUNZ/Mh&#10;dILHLeJitUpJqD7LwpPZWB5LRzgjtNv2jTnb4x+QuWc4i5DlH2jocjsiVocAsk4cRYA7VHvcUbmJ&#10;5X7L4mpc31PW+3/B8jcAAAD//wMAUEsDBBQABgAIAAAAIQBLu7ki4QAAAAsBAAAPAAAAZHJzL2Rv&#10;d25yZXYueG1sTI/BTsMwDIbvSLxDZCRuW7LCqlGaTlOlCQnBYWMXbmnjtRWNU5psKzw95gQ3W/70&#10;+/vz9eR6ccYxdJ40LOYKBFLtbUeNhsPbdrYCEaIha3pPqOELA6yL66vcZNZfaIfnfWwEh1DIjIY2&#10;xiGTMtQtOhPmfkDi29GPzkRex0ba0Vw43PUyUSqVznTEH1ozYNli/bE/OQ3P5fbV7KrErb778unl&#10;uBk+D+9LrW9vps0jiIhT/IPhV5/VoWCnyp/IBtFrmC1UmjLLU8IdmLi7Vw8gKkaXKgVZ5PJ/h+IH&#10;AAD//wMAUEsBAi0AFAAGAAgAAAAhALaDOJL+AAAA4QEAABMAAAAAAAAAAAAAAAAAAAAAAFtDb250&#10;ZW50X1R5cGVzXS54bWxQSwECLQAUAAYACAAAACEAOP0h/9YAAACUAQAACwAAAAAAAAAAAAAAAAAv&#10;AQAAX3JlbHMvLnJlbHNQSwECLQAUAAYACAAAACEA5BJMZy8CAABTBAAADgAAAAAAAAAAAAAAAAAu&#10;AgAAZHJzL2Uyb0RvYy54bWxQSwECLQAUAAYACAAAACEAS7u5IuEAAAALAQAADwAAAAAAAAAAAAAA&#10;AACJBAAAZHJzL2Rvd25yZXYueG1sUEsFBgAAAAAEAAQA8wAAAJcFAAAAAA==&#10;" filled="f" stroked="f" strokeweight=".5pt">
                <v:textbox>
                  <w:txbxContent>
                    <w:p w14:paraId="73C8A037" w14:textId="3E42F90C" w:rsidR="00F77EB0" w:rsidRPr="00FF7BF0" w:rsidRDefault="00332D8D" w:rsidP="00A91829">
                      <w:pPr>
                        <w:rPr>
                          <w:rFonts w:asciiTheme="majorBidi" w:hAnsiTheme="majorBidi" w:cstheme="majorBidi"/>
                          <w:color w:val="FFFFFF" w:themeColor="background1"/>
                          <w:sz w:val="56"/>
                          <w:szCs w:val="56"/>
                        </w:rPr>
                      </w:pPr>
                      <w:r w:rsidRPr="00332D8D">
                        <w:rPr>
                          <w:rFonts w:asciiTheme="majorBidi" w:hAnsiTheme="majorBidi" w:cstheme="majorBidi"/>
                          <w:color w:val="FFFFFF" w:themeColor="background1"/>
                          <w:sz w:val="56"/>
                          <w:szCs w:val="56"/>
                        </w:rPr>
                        <w:t xml:space="preserve">Design and 3D </w:t>
                      </w:r>
                      <w:r>
                        <w:rPr>
                          <w:rFonts w:asciiTheme="majorBidi" w:hAnsiTheme="majorBidi" w:cstheme="majorBidi"/>
                          <w:color w:val="FFFFFF" w:themeColor="background1"/>
                          <w:sz w:val="56"/>
                          <w:szCs w:val="56"/>
                        </w:rPr>
                        <w:t>P</w:t>
                      </w:r>
                      <w:r w:rsidRPr="00332D8D">
                        <w:rPr>
                          <w:rFonts w:asciiTheme="majorBidi" w:hAnsiTheme="majorBidi" w:cstheme="majorBidi"/>
                          <w:color w:val="FFFFFF" w:themeColor="background1"/>
                          <w:sz w:val="56"/>
                          <w:szCs w:val="56"/>
                        </w:rPr>
                        <w:t>rinting</w:t>
                      </w:r>
                    </w:p>
                  </w:txbxContent>
                </v:textbox>
              </v:shape>
            </w:pict>
          </mc:Fallback>
        </mc:AlternateContent>
      </w:r>
      <w:r w:rsidR="00F77EB0">
        <w:drawing>
          <wp:anchor distT="0" distB="0" distL="114300" distR="114300" simplePos="0" relativeHeight="251838464" behindDoc="0" locked="0" layoutInCell="1" allowOverlap="1" wp14:anchorId="5693F94F" wp14:editId="759F192D">
            <wp:simplePos x="0" y="0"/>
            <wp:positionH relativeFrom="margin">
              <wp:posOffset>4607247</wp:posOffset>
            </wp:positionH>
            <wp:positionV relativeFrom="paragraph">
              <wp:posOffset>-326349</wp:posOffset>
            </wp:positionV>
            <wp:extent cx="1759173" cy="175917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73" cy="17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tblpY="1"/>
        <w:tblOverlap w:val="never"/>
        <w:tblW w:w="4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3528"/>
        <w:gridCol w:w="47"/>
        <w:gridCol w:w="1273"/>
        <w:gridCol w:w="20"/>
      </w:tblGrid>
      <w:tr w:rsidR="000B1531" w14:paraId="2F4147BD" w14:textId="77777777" w:rsidTr="00BC587F">
        <w:trPr>
          <w:trHeight w:val="9190"/>
        </w:trPr>
        <w:tc>
          <w:tcPr>
            <w:tcW w:w="4848" w:type="dxa"/>
            <w:gridSpan w:val="3"/>
            <w:vAlign w:val="bottom"/>
          </w:tcPr>
          <w:p w14:paraId="57EF8F21" w14:textId="5433BF20" w:rsidR="000B1531" w:rsidRDefault="004473CE" w:rsidP="00BC587F">
            <w:r w:rsidRPr="009C0209"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581AAEC8" wp14:editId="4C92FDF8">
                      <wp:simplePos x="0" y="0"/>
                      <wp:positionH relativeFrom="column">
                        <wp:posOffset>-910590</wp:posOffset>
                      </wp:positionH>
                      <wp:positionV relativeFrom="paragraph">
                        <wp:posOffset>-538480</wp:posOffset>
                      </wp:positionV>
                      <wp:extent cx="2743200" cy="4172585"/>
                      <wp:effectExtent l="0" t="0" r="0" b="5715"/>
                      <wp:wrapNone/>
                      <wp:docPr id="4" name="Rectangle 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4172585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/>
                                  </a:gs>
                                  <a:gs pos="100000">
                                    <a:schemeClr val="accent2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645CA8" id="Rectangle 4" o:spid="_x0000_s1026" style="position:absolute;margin-left:-71.7pt;margin-top:-42.4pt;width:3in;height:328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sFBDQMAAMUGAAAOAAAAZHJzL2Uyb0RvYy54bWysVVtv2jAUfp+0/2D5nYZAKBQ1VEDHNKlq&#10;q7ZTn13HgUiO7dnm0k377zvHTlLUtdM0DQnjy7l937lwfnGoJdkJ6yqtcpqe9CkRiuuiUuucfn1Y&#10;9SaUOM9UwaRWIqfPwtGL2ccP53szFQO90bIQloAR5aZ7k9ON92aaJI5vRM3ciTZCwWOpbc08HO06&#10;KSzbg/VaJoN+/zTZa1sYq7lwDm4v4yOdBftlKbi/KUsnPJE5hdh8WG1Yn3BNZudsurbMbCrehMH+&#10;IYqaVQqcdqYumWdka6vfTNUVt9rp0p9wXSe6LCsuAgZAk/ZfobnfMCMCFiDHmY4m9//M8uvdrSVV&#10;kdOMEsVqSNEdkMbUWgqSBUji4K+cR3Cwi6B+LNPJ8HK8Ou0tsrNJLxsuhr2zbLLopePBZDEazOen&#10;n7KfqF0IPoWvtsxXO9EyDDd/B6FJNpIzTl7sULJjkNAU05eEuNrfEGmyN24akGEdhO29ubUgjCcH&#10;W0RzKG2Nv5AEcggV8dxVBCLlcDkYZ0MoM0o4vGWAbjQZNU5bdWOd/yx0TXCTUwvsBdrYDmKJ8bUi&#10;6A1qrVhVUoa9a4hdO2I0ZLUfNEPxi6W0ESXjXCjfYl27qBkV0j5+3tcaNMGiFhC1bh3KShHIcU5H&#10;WbRAHGdSQBl0fo7ilAp9Ko1xR0R4E1iOZAZa/bMUKCfVnSihpJC+9yNL49MGKiTCHAUk0XzHQIg6&#10;GETLJfjvbDcGcFC8x1Ujj6oizIJO+Q+UtQR0GsGzVr5Triul7VvIZJelMsq3JEVqkKUnXTxDw1kd&#10;J5EzfFVB3Vwx52+ZhdEDtQbj1N/AUkq9z6ludpRstP3+1j3KQzvBKyV7GGU5dd+2zApK5BcFVXWW&#10;ZhnOvnDIRuMBHOzxy9Pxi9rWSx2ai0B0YYvyXrbb0ur6EabuHL3CE1McfOeUe9selj6OWJjbXMzn&#10;QQzmnWH+St0b6P2YPOyLh8Mjs6ZpHg99d63bscemr3ooymI+lJ5vvS6r0GAvvDZ8w6wMhdPMdRzG&#10;x+cg9fLvM/sFAAD//wMAUEsDBBQABgAIAAAAIQB7LyRA4wAAAAwBAAAPAAAAZHJzL2Rvd25yZXYu&#10;eG1sTI/BSsQwEIbvgu8QRvAiu+l241pr00UEEQRBV1n0lm3HtthMSpJu69s7nvQ2w3z88/3Fdra9&#10;OKIPnSMNq2UCAqlydUeNhrfX+0UGIkRDtekdoYZvDLAtT08Kk9duohc87mIjOIRCbjS0MQ65lKFq&#10;0ZqwdAMS3z6dtyby6htZezNxuO1lmiQbaU1H/KE1A961WH3tRqthP17s5WP68GG9elLJ+/WzUfOk&#10;9fnZfHsDIuIc/2D41Wd1KNnp4Eaqg+g1LFZqrZjlKVNcgpE0yzYgDhour9I1yLKQ/0uUPwAAAP//&#10;AwBQSwECLQAUAAYACAAAACEAtoM4kv4AAADhAQAAEwAAAAAAAAAAAAAAAAAAAAAAW0NvbnRlbnRf&#10;VHlwZXNdLnhtbFBLAQItABQABgAIAAAAIQA4/SH/1gAAAJQBAAALAAAAAAAAAAAAAAAAAC8BAABf&#10;cmVscy8ucmVsc1BLAQItABQABgAIAAAAIQCFKsFBDQMAAMUGAAAOAAAAAAAAAAAAAAAAAC4CAABk&#10;cnMvZTJvRG9jLnhtbFBLAQItABQABgAIAAAAIQB7LyRA4wAAAAwBAAAPAAAAAAAAAAAAAAAAAGcF&#10;AABkcnMvZG93bnJldi54bWxQSwUGAAAAAAQABADzAAAAdwYAAAAA&#10;" fillcolor="#2e308b [3204]" stroked="f" strokeweight="2pt">
                      <v:fill color2="#27a3da [3205]" focus="100%" type="gradient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0E6AF2B9" wp14:editId="499FB010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4069715</wp:posOffset>
                      </wp:positionV>
                      <wp:extent cx="2510790" cy="1255395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0790" cy="125539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1BD642A" w14:textId="191562BF" w:rsidR="00F77EB0" w:rsidRPr="00FF7BF0" w:rsidRDefault="00332D8D">
                                  <w:pPr>
                                    <w:rPr>
                                      <w:rFonts w:asciiTheme="majorBidi" w:eastAsiaTheme="majorEastAsia" w:hAnsiTheme="majorBidi" w:cstheme="majorBidi"/>
                                      <w:b/>
                                      <w:color w:val="2E308B" w:themeColor="accent1"/>
                                      <w:sz w:val="9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eastAsiaTheme="majorEastAsia" w:hAnsiTheme="majorBidi" w:cstheme="majorBidi"/>
                                      <w:b/>
                                      <w:color w:val="2E308B" w:themeColor="accent1"/>
                                      <w:sz w:val="96"/>
                                      <w:szCs w:val="26"/>
                                    </w:rPr>
                                    <w:t>Arm &amp; Joints</w:t>
                                  </w:r>
                                  <w:r w:rsidR="004473CE">
                                    <w:rPr>
                                      <w:rFonts w:asciiTheme="majorBidi" w:eastAsiaTheme="majorEastAsia" w:hAnsiTheme="majorBidi" w:cstheme="majorBidi"/>
                                      <w:b/>
                                      <w:color w:val="2E308B" w:themeColor="accent1"/>
                                      <w:sz w:val="96"/>
                                      <w:szCs w:val="26"/>
                                    </w:rPr>
                                    <w:t xml:space="preserve"> Task 1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6AF2B9" id="Text Box 14" o:spid="_x0000_s1027" type="#_x0000_t202" style="position:absolute;margin-left:-.1pt;margin-top:320.45pt;width:197.7pt;height:98.8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d2ajAIAAIMFAAAOAAAAZHJzL2Uyb0RvYy54bWysVFtP2zAUfp+0/2D5fSQtdEBEijoQ0yQE&#10;aDDx7Dp2G8m32S5J9+v32UlLxfbCtDw4Psfnfr5zLi57rciL8KG1pqaTo5ISYbhtWrOq6Y+nm09n&#10;lITITMOUNaKmWxHo5fzjh4vOVWJq11Y1whMYMaHqXE3XMbqqKAJfC83CkXXC4FFar1kE6VdF41kH&#10;61oV07L8XHTWN85bLkIA93p4pPNsX0rB472UQUSiaorYYj59PpfpLOYXrFp55tYtH8Ng/xCFZq2B&#10;072paxYZ2fj2D1O65d4GK+MRt7qwUrZc5ByQzaR8k83jmjmRc0FxgtuXKfw/s/zu5cGTtkHvTigx&#10;TKNHT6KP5IvtCVioT+dCBbFHB8HYgw/ZHT+AmdLupdfpj4QI3lHp7b66yRoHczqblKfneOJ4m0xn&#10;s+PzWbJTvKo7H+JXYTVJl5p6tC9Xlb3chjiI7kSSN2NvWqVyC5UhXbJ6WiYHDEiSig3KB1K6jUCb&#10;anVNT8r0jf6VSeZExsvgiVXBHTfJZUp/SDPf4laJJKzMdyFRuJxtYgTuV8sr5cmALsAfkewwhhyz&#10;QhKUiPmduqPKa5Dv1B8yg1L2b03c6xtMZS7CQXLpGvtlP8Bi1+qlbbZAgLfDDAXHb1p06ZaF+MA8&#10;hmZC0yKI9ziksuiGHW+UrK3/9Td+kgeW8UpJhyGsafi5YV5Qor4ZoHxWnqV+xkPCHxLLQ8Js9JXF&#10;nCMQRJevx2eTZMBHlUlcpbf6GTtjkTyDZobDf0159DviKg4txNbhYrHIYphWx+KteXQ8OUh1TEh8&#10;6p+ZdyNcI5B+Z3dDy6o3qB1kk2Zwi00EdjOkU7WH2o5gw6TnoRi3Ulolh3SWet2d898AAAD//wMA&#10;UEsDBBQABgAIAAAAIQCGF48W3wAAAAkBAAAPAAAAZHJzL2Rvd25yZXYueG1sTI/BTsMwEETvSPyD&#10;tUjcWoeGRmmIU1EkBBxbkFpu29gkUeN1sN02/D3bExxnZzTztlyOthcn40PnSMHdNAFhqHa6o0bB&#10;x/vzJAcRIpLG3pFR8GMCLKvrqxIL7c60NqdNbASXUChQQRvjUEgZ6tZYDFM3GGLvy3mLkaVvpPZ4&#10;5nLby1mSZNJiR7zQ4mCeWlMfNkeroEsPL6vvN7cd137lXvM5fuIOlbq9GR8fQEQzxr8wXPAZHSpm&#10;2rsj6SB6BZMZBxVk98kCBPvpYs6XvYI8zTOQVSn/f1D9AgAA//8DAFBLAQItABQABgAIAAAAIQC2&#10;gziS/gAAAOEBAAATAAAAAAAAAAAAAAAAAAAAAABbQ29udGVudF9UeXBlc10ueG1sUEsBAi0AFAAG&#10;AAgAAAAhADj9If/WAAAAlAEAAAsAAAAAAAAAAAAAAAAALwEAAF9yZWxzLy5yZWxzUEsBAi0AFAAG&#10;AAgAAAAhAPzZ3ZqMAgAAgwUAAA4AAAAAAAAAAAAAAAAALgIAAGRycy9lMm9Eb2MueG1sUEsBAi0A&#10;FAAGAAgAAAAhAIYXjxbfAAAACQEAAA8AAAAAAAAAAAAAAAAA5gQAAGRycy9kb3ducmV2LnhtbFBL&#10;BQYAAAAABAAEAPMAAADyBQAAAAA=&#10;" filled="f" stroked="f" strokeweight="1pt">
                      <v:stroke miterlimit="4"/>
                      <v:textbox style="mso-fit-shape-to-text:t" inset="4pt,4pt,4pt,4pt">
                        <w:txbxContent>
                          <w:p w14:paraId="21BD642A" w14:textId="191562BF" w:rsidR="00F77EB0" w:rsidRPr="00FF7BF0" w:rsidRDefault="00332D8D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color w:val="2E308B" w:themeColor="accent1"/>
                                <w:sz w:val="96"/>
                                <w:szCs w:val="26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color w:val="2E308B" w:themeColor="accent1"/>
                                <w:sz w:val="96"/>
                                <w:szCs w:val="26"/>
                              </w:rPr>
                              <w:t>Arm &amp; Joints</w:t>
                            </w:r>
                            <w:r w:rsidR="004473CE">
                              <w:rPr>
                                <w:rFonts w:asciiTheme="majorBidi" w:eastAsiaTheme="majorEastAsia" w:hAnsiTheme="majorBidi" w:cstheme="majorBidi"/>
                                <w:b/>
                                <w:color w:val="2E308B" w:themeColor="accent1"/>
                                <w:sz w:val="96"/>
                                <w:szCs w:val="26"/>
                              </w:rPr>
                              <w:t xml:space="preserve"> Task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32D8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79032CF" wp14:editId="3D192603">
                      <wp:simplePos x="0" y="0"/>
                      <wp:positionH relativeFrom="column">
                        <wp:posOffset>-737870</wp:posOffset>
                      </wp:positionH>
                      <wp:positionV relativeFrom="paragraph">
                        <wp:posOffset>-2806065</wp:posOffset>
                      </wp:positionV>
                      <wp:extent cx="2903220" cy="605155"/>
                      <wp:effectExtent l="0" t="0" r="0" b="4445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FECA48" w14:textId="0A6F755C" w:rsidR="00F77EB0" w:rsidRPr="00FF7BF0" w:rsidRDefault="00F77EB0" w:rsidP="00A91829">
                                  <w:pPr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28"/>
                                    </w:rPr>
                                  </w:pPr>
                                </w:p>
                                <w:p w14:paraId="7AA3173A" w14:textId="05844ECE" w:rsidR="00F77EB0" w:rsidRPr="00FF7BF0" w:rsidRDefault="00F77EB0" w:rsidP="00A91829">
                                  <w:pPr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28"/>
                                    </w:rPr>
                                  </w:pPr>
                                  <w:r w:rsidRPr="00FF7BF0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28"/>
                                    </w:rPr>
                                    <w:t>Date: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32"/>
                                      <w:szCs w:val="28"/>
                                      <w:rtl/>
                                    </w:rPr>
                                    <w:t>18</w:t>
                                  </w:r>
                                  <w:r w:rsidRPr="00FF7BF0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28"/>
                                    </w:rPr>
                                    <w:t>/0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sz w:val="32"/>
                                      <w:szCs w:val="28"/>
                                      <w:rtl/>
                                    </w:rPr>
                                    <w:t>6</w:t>
                                  </w:r>
                                  <w:r w:rsidRPr="00FF7BF0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28"/>
                                    </w:rPr>
                                    <w:t>/2020</w:t>
                                  </w:r>
                                </w:p>
                                <w:p w14:paraId="5DBEFB90" w14:textId="77777777" w:rsidR="00F77EB0" w:rsidRPr="00B0688D" w:rsidRDefault="00F77EB0" w:rsidP="00A9182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032CF" id="Text Box 16" o:spid="_x0000_s1028" type="#_x0000_t202" style="position:absolute;margin-left:-58.1pt;margin-top:-220.95pt;width:228.6pt;height:47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NBjLwIAAFoEAAAOAAAAZHJzL2Uyb0RvYy54bWysVFFv2jAQfp+0/2D5fSSkwNaIULFWTJOq&#10;thJMfTaOTSLZPs82JOzX7+wARd2epr2Y893lu7vvOzO/67UiB+F8C6ai41FOiTAc6tbsKvpjs/r0&#10;hRIfmKmZAiMqehSe3i0+fph3thQFNKBq4QiCGF92tqJNCLbMMs8boZkfgRUGgxKcZgGvbpfVjnWI&#10;rlVW5Pks68DV1gEX3qP3YQjSRcKXUvDwLKUXgaiKYm8hnS6d23hmizkrd47ZpuWnNtg/dKFZa7Do&#10;BeqBBUb2rv0DSrfcgQcZRhx0BlK2XKQZcJpx/m6adcOsSLMgOd5eaPL/D5Y/HV4caWvUbkaJYRo1&#10;2og+kK/QE3QhP531JaatLSaGHv2Ye/Z7dMaxe+l0/MWBCMaR6eOF3YjG0Vnc5jdFgSGOsVk+HU+n&#10;ESZ7+9o6H74J0CQaFXWoXiKVHR59GFLPKbGYgVWrVFJQGdIh6M00Tx9cIgiuDNaIMwy9Riv02z7N&#10;XJzn2EJ9xPEcDAviLV+12MMj8+GFOdwIbBu3PDzjIRVgLThZlDTgfv3NH/NRKIxS0uGGVdT/3DMn&#10;KFHfDUp4O55M4kqmy2T6OVLjriPb64jZ63vAJR7je7I8mTE/qLMpHehXfAzLWBVDzHCsXdFwNu/D&#10;sPf4mLhYLlMSLqFl4dGsLY/QkdXI8KZ/Zc6eZAgo4BOcd5GV79QYcgc9lvsAsk1SRZ4HVk/04wIn&#10;sU+PLb6Q63vKevtLWPwGAAD//wMAUEsDBBQABgAIAAAAIQDCjFyP5QAAAA4BAAAPAAAAZHJzL2Rv&#10;d25yZXYueG1sTI/BTsMwEETvSPyDtUjcWsdpiEoap6oiVUgIDi29cHPibRI1tkPstoGvZzmV2+7O&#10;aPZNvp5Mzy44+s5ZCWIeAUNbO93ZRsLhYztbAvNBWa16Z1HCN3pYF/d3ucq0u9odXvahYRRifaYk&#10;tCEMGee+btEoP3cDWtKObjQq0Do2XI/qSuGm53EUpdyoztKHVg1Ytlif9mcj4bXcvqtdFZvlT1++&#10;vB03w9fh80nKx4dpswIWcAo3M/zhEzoUxFS5s9We9RJmQqQxeWlKEvEMjDyLRFC/ik6LJE2BFzn/&#10;X6P4BQAA//8DAFBLAQItABQABgAIAAAAIQC2gziS/gAAAOEBAAATAAAAAAAAAAAAAAAAAAAAAABb&#10;Q29udGVudF9UeXBlc10ueG1sUEsBAi0AFAAGAAgAAAAhADj9If/WAAAAlAEAAAsAAAAAAAAAAAAA&#10;AAAALwEAAF9yZWxzLy5yZWxzUEsBAi0AFAAGAAgAAAAhAAEE0GMvAgAAWgQAAA4AAAAAAAAAAAAA&#10;AAAALgIAAGRycy9lMm9Eb2MueG1sUEsBAi0AFAAGAAgAAAAhAMKMXI/lAAAADgEAAA8AAAAAAAAA&#10;AAAAAAAAiQQAAGRycy9kb3ducmV2LnhtbFBLBQYAAAAABAAEAPMAAACbBQAAAAA=&#10;" filled="f" stroked="f" strokeweight=".5pt">
                      <v:textbox>
                        <w:txbxContent>
                          <w:p w14:paraId="65FECA48" w14:textId="0A6F755C" w:rsidR="00F77EB0" w:rsidRPr="00FF7BF0" w:rsidRDefault="00F77EB0" w:rsidP="00A91829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</w:p>
                          <w:p w14:paraId="7AA3173A" w14:textId="05844ECE" w:rsidR="00F77EB0" w:rsidRPr="00FF7BF0" w:rsidRDefault="00F77EB0" w:rsidP="00A91829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 w:rsidRPr="00FF7BF0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28"/>
                              </w:rPr>
                              <w:t>Date: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32"/>
                                <w:szCs w:val="28"/>
                                <w:rtl/>
                              </w:rPr>
                              <w:t>18</w:t>
                            </w:r>
                            <w:r w:rsidRPr="00FF7BF0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28"/>
                              </w:rPr>
                              <w:t>/0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sz w:val="32"/>
                                <w:szCs w:val="28"/>
                                <w:rtl/>
                              </w:rPr>
                              <w:t>6</w:t>
                            </w:r>
                            <w:r w:rsidRPr="00FF7BF0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28"/>
                              </w:rPr>
                              <w:t>/2020</w:t>
                            </w:r>
                          </w:p>
                          <w:p w14:paraId="5DBEFB90" w14:textId="77777777" w:rsidR="00F77EB0" w:rsidRPr="00B0688D" w:rsidRDefault="00F77EB0" w:rsidP="00A91829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" w:type="dxa"/>
          </w:tcPr>
          <w:p w14:paraId="1C52CAF8" w14:textId="2FDD4B2B" w:rsidR="000B1531" w:rsidRDefault="000B1531" w:rsidP="00BC587F">
            <w:pPr>
              <w:jc w:val="center"/>
            </w:pPr>
          </w:p>
        </w:tc>
      </w:tr>
      <w:tr w:rsidR="003D2740" w14:paraId="60F1AFB4" w14:textId="77777777" w:rsidTr="00BC587F">
        <w:trPr>
          <w:gridAfter w:val="2"/>
          <w:wAfter w:w="1293" w:type="dxa"/>
          <w:trHeight w:val="2288"/>
        </w:trPr>
        <w:tc>
          <w:tcPr>
            <w:tcW w:w="3575" w:type="dxa"/>
            <w:gridSpan w:val="2"/>
            <w:vAlign w:val="bottom"/>
          </w:tcPr>
          <w:p w14:paraId="57E75696" w14:textId="0D0B91D6" w:rsidR="003D2740" w:rsidRDefault="003D2740" w:rsidP="00BC587F">
            <w:pPr>
              <w:pStyle w:val="Heading2"/>
            </w:pPr>
          </w:p>
        </w:tc>
      </w:tr>
      <w:tr w:rsidR="00A91829" w14:paraId="0AD6C1BE" w14:textId="77777777" w:rsidTr="00BC587F">
        <w:trPr>
          <w:gridAfter w:val="3"/>
          <w:wAfter w:w="1340" w:type="dxa"/>
          <w:trHeight w:val="1615"/>
        </w:trPr>
        <w:tc>
          <w:tcPr>
            <w:tcW w:w="3528" w:type="dxa"/>
            <w:vAlign w:val="center"/>
          </w:tcPr>
          <w:p w14:paraId="32EE65DB" w14:textId="5F0C45C5" w:rsidR="00A91829" w:rsidRDefault="00FF7BF0" w:rsidP="00BC587F">
            <w:pPr>
              <w:pStyle w:val="Heading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CF7195C" wp14:editId="1CC9F03C">
                      <wp:simplePos x="0" y="0"/>
                      <wp:positionH relativeFrom="margin">
                        <wp:posOffset>-628015</wp:posOffset>
                      </wp:positionH>
                      <wp:positionV relativeFrom="paragraph">
                        <wp:posOffset>-13335</wp:posOffset>
                      </wp:positionV>
                      <wp:extent cx="7208520" cy="968375"/>
                      <wp:effectExtent l="0" t="0" r="0" b="317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08520" cy="968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327428" w14:textId="1E063DE4" w:rsidR="00F77EB0" w:rsidRPr="00FF7BF0" w:rsidRDefault="00F77EB0" w:rsidP="00E23E9C">
                                  <w:pPr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bookmarkStart w:id="0" w:name="_Toc501102094"/>
                                  <w:r w:rsidRPr="00FF7BF0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Name</w:t>
                                  </w:r>
                                  <w:bookmarkEnd w:id="0"/>
                                  <w:r w:rsidRPr="00FF7BF0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 xml:space="preserve">s:      </w:t>
                                  </w:r>
                                  <w:r w:rsidR="00E23E9C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 xml:space="preserve">                                                      </w:t>
                                  </w:r>
                                  <w:r w:rsidR="00332D8D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 xml:space="preserve">          </w:t>
                                  </w:r>
                                  <w:r w:rsidR="00E23E9C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 xml:space="preserve">  </w:t>
                                  </w:r>
                                  <w:r w:rsidRPr="00FF7BF0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Supervisor:</w:t>
                                  </w:r>
                                </w:p>
                                <w:p w14:paraId="2E69A934" w14:textId="73F9FEEC" w:rsidR="00E23E9C" w:rsidRDefault="00332D8D" w:rsidP="00E23E9C">
                                  <w:pPr>
                                    <w:rPr>
                                      <w:rFonts w:asciiTheme="minorBidi" w:hAnsiTheme="minorBidi"/>
                                      <w:sz w:val="32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 </w:t>
                                  </w:r>
                                  <w:r w:rsidR="00E23E9C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>Faris</w:t>
                                  </w:r>
                                  <w:r w:rsidR="00F77EB0" w:rsidRPr="00FF7BF0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Al-</w:t>
                                  </w:r>
                                  <w:proofErr w:type="spellStart"/>
                                  <w:r w:rsidR="00F77EB0" w:rsidRPr="00FF7BF0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>Mujalli</w:t>
                                  </w:r>
                                  <w:proofErr w:type="spellEnd"/>
                                  <w:r w:rsidR="00F77EB0" w:rsidRPr="00FF7BF0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                </w:t>
                                  </w:r>
                                  <w:r w:rsidR="00E23E9C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              </w:t>
                                  </w:r>
                                  <w:r w:rsidR="00F77EB0" w:rsidRPr="00FF7BF0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="00E23E9C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 </w:t>
                                  </w:r>
                                  <w:r w:rsidR="00F77EB0" w:rsidRPr="00FF7BF0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                   </w:t>
                                  </w:r>
                                  <w:proofErr w:type="spellStart"/>
                                  <w:r w:rsidR="00E23E9C">
                                    <w:rPr>
                                      <w:rFonts w:asciiTheme="minorBidi" w:hAnsiTheme="minorBidi"/>
                                      <w:sz w:val="32"/>
                                      <w:szCs w:val="28"/>
                                    </w:rPr>
                                    <w:t>Eng.Wessam</w:t>
                                  </w:r>
                                  <w:proofErr w:type="spellEnd"/>
                                  <w:r w:rsidR="00E23E9C">
                                    <w:rPr>
                                      <w:rFonts w:asciiTheme="minorBidi" w:hAnsiTheme="minorBidi"/>
                                      <w:sz w:val="32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Bidi" w:hAnsiTheme="minorBidi"/>
                                      <w:sz w:val="32"/>
                                      <w:szCs w:val="28"/>
                                    </w:rPr>
                                    <w:t>Munshy</w:t>
                                  </w:r>
                                  <w:proofErr w:type="spellEnd"/>
                                </w:p>
                                <w:p w14:paraId="667C26BD" w14:textId="19FE2063" w:rsidR="00E23E9C" w:rsidRPr="00FF7BF0" w:rsidRDefault="00332D8D" w:rsidP="00E23E9C">
                                  <w:pP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 </w:t>
                                  </w:r>
                                  <w:proofErr w:type="spellStart"/>
                                  <w:r w:rsidR="00E23E9C" w:rsidRPr="00FF7BF0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>Abdulmalik</w:t>
                                  </w:r>
                                  <w:proofErr w:type="spellEnd"/>
                                  <w:r w:rsidR="00E23E9C" w:rsidRPr="00FF7BF0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 Al-</w:t>
                                  </w:r>
                                  <w:proofErr w:type="spellStart"/>
                                  <w:r w:rsidR="00E23E9C" w:rsidRPr="00FF7BF0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>Mujalli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7195C" id="Text Box 13" o:spid="_x0000_s1029" type="#_x0000_t202" style="position:absolute;margin-left:-49.45pt;margin-top:-1.05pt;width:567.6pt;height:76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LGLwIAAFoEAAAOAAAAZHJzL2Uyb0RvYy54bWysVE1vGjEQvVfqf7B8L7t8hiCWiCaiqoSS&#10;SFDlbLw2u5LtcW3DLv31HXuBoLSnqhcznpmdj/eemT+0WpGjcL4GU9B+L6dEGA5lbfYF/bFdfZlS&#10;4gMzJVNgREFPwtOHxedP88bOxAAqUKVwBIsYP2tsQasQ7CzLPK+EZr4HVhgMSnCaBby6fVY61mB1&#10;rbJBnk+yBlxpHXDhPXqfuiBdpPpSCh5epPQiEFVQnC2k06VzF89sMWezvWO2qvl5DPYPU2hWG2x6&#10;LfXEAiMHV/9RStfcgQcZehx0BlLWXKQdcJt+/mGbTcWsSLsgON5eYfL/ryx/Pr46UpfI3ZASwzRy&#10;tBVtIF+hJehCfBrrZ5i2sZgYWvRj7sXv0RnXbqXT8RcXIhhHpE9XdGM1js67QT4dDzDEMXY/mQ7v&#10;xrFM9v61dT58E6BJNArqkL0EKjuufehSLymxmYFVrVRiUBnSFHQyHOfpg2sEiyuDPeIO3azRCu2u&#10;TTtf99tBecL1HHQC8ZavapxhzXx4ZQ4VgWOjysMLHlIB9oKzRUkF7tff/DEficIoJQ0qrKD+54E5&#10;QYn6bpDC+/5oFCWZLqMxwkOJu43sbiPmoB8BRdzH92R5MmN+UBdTOtBv+BiWsSuGmOHYu6DhYj6G&#10;Tvf4mLhYLlMSitCysDYby2PpiGpEeNu+MWfPNAQk8BkuWmSzD2x0uR0fy0MAWSeqIs4dqmf4UcCJ&#10;7PNjiy/k9p6y3v8SFr8BAAD//wMAUEsDBBQABgAIAAAAIQDMQ2TQ4gAAAAsBAAAPAAAAZHJzL2Rv&#10;d25yZXYueG1sTI9NT8JAEIbvJv6HzZh4g12KkFK7JaQJMTF6ALl423aHtnE/aneB6q93OOHtncyT&#10;d57J16M17IxD6LyTMJsKYOhqrzvXSDh8bCcpsBCV08p4hxJ+MMC6uL/LVab9xe3wvI8NoxIXMiWh&#10;jbHPOA91i1aFqe/R0e7oB6sijUPD9aAuVG4NT4RYcqs6Rxda1WPZYv21P1kJr+X2Xe2qxKa/pnx5&#10;O27678PnQsrHh3HzDCziGG8wXPVJHQpyqvzJ6cCMhMkqXRFKIZkBuwJivpwDqygtxBPwIuf/fyj+&#10;AAAA//8DAFBLAQItABQABgAIAAAAIQC2gziS/gAAAOEBAAATAAAAAAAAAAAAAAAAAAAAAABbQ29u&#10;dGVudF9UeXBlc10ueG1sUEsBAi0AFAAGAAgAAAAhADj9If/WAAAAlAEAAAsAAAAAAAAAAAAAAAAA&#10;LwEAAF9yZWxzLy5yZWxzUEsBAi0AFAAGAAgAAAAhADyiAsYvAgAAWgQAAA4AAAAAAAAAAAAAAAAA&#10;LgIAAGRycy9lMm9Eb2MueG1sUEsBAi0AFAAGAAgAAAAhAMxDZNDiAAAACwEAAA8AAAAAAAAAAAAA&#10;AAAAiQQAAGRycy9kb3ducmV2LnhtbFBLBQYAAAAABAAEAPMAAACYBQAAAAA=&#10;" filled="f" stroked="f" strokeweight=".5pt">
                      <v:textbox>
                        <w:txbxContent>
                          <w:p w14:paraId="68327428" w14:textId="1E063DE4" w:rsidR="00F77EB0" w:rsidRPr="00FF7BF0" w:rsidRDefault="00F77EB0" w:rsidP="00E23E9C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bookmarkStart w:id="1" w:name="_Toc501102094"/>
                            <w:r w:rsidRPr="00FF7BF0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>Name</w:t>
                            </w:r>
                            <w:bookmarkEnd w:id="1"/>
                            <w:r w:rsidRPr="00FF7BF0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s:      </w:t>
                            </w:r>
                            <w:r w:rsidR="00E23E9C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                                                </w:t>
                            </w:r>
                            <w:r w:rsidR="00332D8D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="00E23E9C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FF7BF0">
                              <w:rPr>
                                <w:rFonts w:asciiTheme="minorBidi" w:hAnsiTheme="minorBidi"/>
                                <w:b/>
                                <w:bCs/>
                                <w:sz w:val="32"/>
                                <w:szCs w:val="32"/>
                              </w:rPr>
                              <w:t>Supervisor:</w:t>
                            </w:r>
                          </w:p>
                          <w:p w14:paraId="2E69A934" w14:textId="73F9FEEC" w:rsidR="00E23E9C" w:rsidRDefault="00332D8D" w:rsidP="00E23E9C">
                            <w:pPr>
                              <w:rPr>
                                <w:rFonts w:asciiTheme="minorBidi" w:hAnsiTheme="minorBidi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E23E9C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Faris</w:t>
                            </w:r>
                            <w:r w:rsidR="00F77EB0" w:rsidRPr="00FF7BF0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Al-</w:t>
                            </w:r>
                            <w:proofErr w:type="spellStart"/>
                            <w:r w:rsidR="00F77EB0" w:rsidRPr="00FF7BF0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Mujalli</w:t>
                            </w:r>
                            <w:proofErr w:type="spellEnd"/>
                            <w:r w:rsidR="00F77EB0" w:rsidRPr="00FF7BF0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="00E23E9C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              </w:t>
                            </w:r>
                            <w:r w:rsidR="00F77EB0" w:rsidRPr="00FF7BF0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E23E9C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F77EB0" w:rsidRPr="00FF7BF0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                   </w:t>
                            </w:r>
                            <w:proofErr w:type="spellStart"/>
                            <w:r w:rsidR="00E23E9C">
                              <w:rPr>
                                <w:rFonts w:asciiTheme="minorBidi" w:hAnsiTheme="minorBidi"/>
                                <w:sz w:val="32"/>
                                <w:szCs w:val="28"/>
                              </w:rPr>
                              <w:t>Eng.Wessam</w:t>
                            </w:r>
                            <w:proofErr w:type="spellEnd"/>
                            <w:r w:rsidR="00E23E9C">
                              <w:rPr>
                                <w:rFonts w:asciiTheme="minorBidi" w:hAnsiTheme="minorBidi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  <w:sz w:val="32"/>
                                <w:szCs w:val="28"/>
                              </w:rPr>
                              <w:t>Munshy</w:t>
                            </w:r>
                            <w:proofErr w:type="spellEnd"/>
                          </w:p>
                          <w:p w14:paraId="667C26BD" w14:textId="19FE2063" w:rsidR="00E23E9C" w:rsidRPr="00FF7BF0" w:rsidRDefault="00332D8D" w:rsidP="00E23E9C">
                            <w:pP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 </w:t>
                            </w:r>
                            <w:proofErr w:type="spellStart"/>
                            <w:r w:rsidR="00E23E9C" w:rsidRPr="00FF7BF0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Abdulmalik</w:t>
                            </w:r>
                            <w:proofErr w:type="spellEnd"/>
                            <w:r w:rsidR="00E23E9C" w:rsidRPr="00FF7BF0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 Al-</w:t>
                            </w:r>
                            <w:proofErr w:type="spellStart"/>
                            <w:r w:rsidR="00E23E9C" w:rsidRPr="00FF7BF0"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Mujalli</w:t>
                            </w:r>
                            <w:proofErr w:type="spell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7EC657C0" w14:textId="44DE5707" w:rsidR="00A91829" w:rsidRDefault="00A91829" w:rsidP="00BC587F">
            <w:pPr>
              <w:pStyle w:val="Heading3"/>
            </w:pPr>
          </w:p>
          <w:p w14:paraId="1A214EBF" w14:textId="77777777" w:rsidR="00A91829" w:rsidRDefault="00A91829" w:rsidP="00BC587F">
            <w:pPr>
              <w:pStyle w:val="Heading3"/>
            </w:pPr>
          </w:p>
        </w:tc>
      </w:tr>
    </w:tbl>
    <w:p w14:paraId="25EDA346" w14:textId="4A3905FE" w:rsidR="00A91829" w:rsidRPr="004473CE" w:rsidRDefault="00332D8D" w:rsidP="004473CE">
      <w:pPr>
        <w:rPr>
          <w:rtl/>
        </w:rPr>
      </w:pPr>
      <w:bookmarkStart w:id="2" w:name="_GoBack"/>
      <w:bookmarkEnd w:id="2"/>
      <w:r>
        <w:rPr>
          <w:noProof/>
        </w:rPr>
        <w:drawing>
          <wp:anchor distT="0" distB="0" distL="114300" distR="114300" simplePos="0" relativeHeight="251840512" behindDoc="0" locked="0" layoutInCell="1" allowOverlap="1" wp14:anchorId="72C43F8A" wp14:editId="4BBDC88A">
            <wp:simplePos x="0" y="0"/>
            <wp:positionH relativeFrom="column">
              <wp:posOffset>2660040</wp:posOffset>
            </wp:positionH>
            <wp:positionV relativeFrom="paragraph">
              <wp:posOffset>3983314</wp:posOffset>
            </wp:positionV>
            <wp:extent cx="2386965" cy="2386965"/>
            <wp:effectExtent l="0" t="0" r="0" b="0"/>
            <wp:wrapNone/>
            <wp:docPr id="17" name="Picture 17" descr="Poppy Humanoid Robot Raspberry Pi version (with 3D part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ppy Humanoid Robot Raspberry Pi version (with 3D parts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5CB0E19D" wp14:editId="4316D819">
            <wp:simplePos x="0" y="0"/>
            <wp:positionH relativeFrom="margin">
              <wp:align>center</wp:align>
            </wp:positionH>
            <wp:positionV relativeFrom="paragraph">
              <wp:posOffset>1810212</wp:posOffset>
            </wp:positionV>
            <wp:extent cx="4944762" cy="2256312"/>
            <wp:effectExtent l="0" t="0" r="8255" b="0"/>
            <wp:wrapNone/>
            <wp:docPr id="11" name="Picture 11" descr="An ARDUINO Controlled Robot Arm | Servo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ARDUINO Controlled Robot Arm | Servo Magazin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2" cy="22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87F">
        <w:br w:type="textWrapping" w:clear="all"/>
      </w:r>
    </w:p>
    <w:p w14:paraId="289D686F" w14:textId="414D6B36" w:rsidR="00A91829" w:rsidRDefault="00A91829" w:rsidP="00A91829"/>
    <w:p w14:paraId="732DB784" w14:textId="08A7BF2A" w:rsidR="00F254AA" w:rsidRDefault="00F254AA" w:rsidP="00F254AA"/>
    <w:p w14:paraId="265D523A" w14:textId="77777777" w:rsidR="004473CE" w:rsidRPr="00F254AA" w:rsidRDefault="004473CE" w:rsidP="00F254AA"/>
    <w:p w14:paraId="28D1B274" w14:textId="16E9BA28" w:rsidR="00332D8D" w:rsidRPr="002770E6" w:rsidRDefault="00332D8D" w:rsidP="00332D8D">
      <w:pPr>
        <w:pStyle w:val="Heading4"/>
        <w:rPr>
          <w:rFonts w:asciiTheme="majorBidi" w:hAnsiTheme="majorBidi"/>
          <w:sz w:val="40"/>
          <w:szCs w:val="28"/>
        </w:rPr>
      </w:pPr>
      <w:r w:rsidRPr="002770E6">
        <w:rPr>
          <w:rFonts w:asciiTheme="majorBidi" w:hAnsiTheme="majorBidi"/>
          <w:sz w:val="40"/>
          <w:szCs w:val="28"/>
        </w:rPr>
        <w:t>Motors Compare</w:t>
      </w:r>
    </w:p>
    <w:p w14:paraId="0FB7DB31" w14:textId="0977CDB4" w:rsidR="00332D8D" w:rsidRPr="00FF7BF0" w:rsidRDefault="00332D8D" w:rsidP="00332D8D">
      <w:pPr>
        <w:rPr>
          <w:rFonts w:asciiTheme="majorBidi" w:hAnsiTheme="majorBidi" w:cstheme="majorBidi"/>
        </w:rPr>
      </w:pPr>
    </w:p>
    <w:p w14:paraId="1B60B27B" w14:textId="51FE8DF0" w:rsidR="00332D8D" w:rsidRDefault="00F254AA" w:rsidP="00332D8D">
      <w:pPr>
        <w:rPr>
          <w:rFonts w:asciiTheme="majorBidi" w:hAnsiTheme="majorBidi" w:cstheme="majorBidi"/>
          <w:sz w:val="32"/>
          <w:szCs w:val="32"/>
        </w:rPr>
      </w:pPr>
      <w:r w:rsidRPr="00F254AA">
        <w:drawing>
          <wp:anchor distT="0" distB="0" distL="114300" distR="114300" simplePos="0" relativeHeight="251842560" behindDoc="0" locked="0" layoutInCell="1" allowOverlap="1" wp14:anchorId="6294A8B1" wp14:editId="66C7838B">
            <wp:simplePos x="0" y="0"/>
            <wp:positionH relativeFrom="margin">
              <wp:posOffset>4133850</wp:posOffset>
            </wp:positionH>
            <wp:positionV relativeFrom="paragraph">
              <wp:posOffset>126365</wp:posOffset>
            </wp:positionV>
            <wp:extent cx="1390650" cy="1390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09CFF8F2" wp14:editId="6DF73DF8">
            <wp:simplePos x="0" y="0"/>
            <wp:positionH relativeFrom="margin">
              <wp:posOffset>1905000</wp:posOffset>
            </wp:positionH>
            <wp:positionV relativeFrom="paragraph">
              <wp:posOffset>12065</wp:posOffset>
            </wp:positionV>
            <wp:extent cx="1514475" cy="1514475"/>
            <wp:effectExtent l="0" t="0" r="9525" b="9525"/>
            <wp:wrapNone/>
            <wp:docPr id="18" name="Picture 18" descr="Lobot ld-260mg 180° 60kg large torque metal gear digital servo f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bot ld-260mg 180° 60kg large torque metal gear digital servo for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4B44E" w14:textId="0CCC6D2F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49948FD9" w14:textId="2F545DB7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5BB2FACF" w14:textId="019D69C2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2775442F" w14:textId="12BC96B6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2B71C9C1" w14:textId="72CB81D9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41DBFE5D" w14:textId="4B6B99DF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GridTable3-Accent2"/>
        <w:tblpPr w:leftFromText="180" w:rightFromText="180" w:vertAnchor="text" w:horzAnchor="margin" w:tblpY="99"/>
        <w:tblW w:w="0" w:type="auto"/>
        <w:tblLook w:val="04A0" w:firstRow="1" w:lastRow="0" w:firstColumn="1" w:lastColumn="0" w:noHBand="0" w:noVBand="1"/>
      </w:tblPr>
      <w:tblGrid>
        <w:gridCol w:w="2928"/>
        <w:gridCol w:w="3281"/>
        <w:gridCol w:w="3141"/>
      </w:tblGrid>
      <w:tr w:rsidR="00F254AA" w14:paraId="31504C24" w14:textId="77777777" w:rsidTr="00F254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28" w:type="dxa"/>
          </w:tcPr>
          <w:p w14:paraId="5020C81D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 w:val="0"/>
                <w:bCs w:val="0"/>
                <w:i w:val="0"/>
                <w:iCs w:val="0"/>
                <w:szCs w:val="28"/>
              </w:rPr>
            </w:pPr>
            <w:r w:rsidRPr="00F254AA">
              <w:rPr>
                <w:rFonts w:asciiTheme="majorBidi" w:hAnsiTheme="majorBidi" w:cstheme="majorBidi"/>
                <w:i w:val="0"/>
                <w:iCs w:val="0"/>
                <w:szCs w:val="28"/>
              </w:rPr>
              <w:t>Name</w:t>
            </w:r>
          </w:p>
        </w:tc>
        <w:tc>
          <w:tcPr>
            <w:tcW w:w="3281" w:type="dxa"/>
          </w:tcPr>
          <w:p w14:paraId="14A9DA74" w14:textId="77777777" w:rsidR="00F254AA" w:rsidRPr="00F254AA" w:rsidRDefault="00F254AA" w:rsidP="00F254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Cs w:val="28"/>
              </w:rPr>
            </w:pPr>
            <w:r w:rsidRPr="00F254AA">
              <w:rPr>
                <w:rFonts w:asciiTheme="majorBidi" w:hAnsiTheme="majorBidi" w:cstheme="majorBidi"/>
                <w:szCs w:val="28"/>
              </w:rPr>
              <w:t>LD-260mg</w:t>
            </w:r>
          </w:p>
        </w:tc>
        <w:tc>
          <w:tcPr>
            <w:tcW w:w="3141" w:type="dxa"/>
          </w:tcPr>
          <w:p w14:paraId="532E466B" w14:textId="77777777" w:rsidR="00F254AA" w:rsidRPr="00F254AA" w:rsidRDefault="00F254AA" w:rsidP="00F254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Cs w:val="28"/>
              </w:rPr>
            </w:pPr>
            <w:r w:rsidRPr="00F254AA">
              <w:rPr>
                <w:rFonts w:asciiTheme="majorBidi" w:hAnsiTheme="majorBidi" w:cstheme="majorBidi"/>
                <w:szCs w:val="28"/>
              </w:rPr>
              <w:t>MG 995</w:t>
            </w:r>
          </w:p>
        </w:tc>
      </w:tr>
      <w:tr w:rsidR="00F254AA" w14:paraId="20CC1BC7" w14:textId="77777777" w:rsidTr="00F25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7085CFAD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</w:pP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Dimension</w:t>
            </w:r>
          </w:p>
        </w:tc>
        <w:tc>
          <w:tcPr>
            <w:tcW w:w="3281" w:type="dxa"/>
          </w:tcPr>
          <w:p w14:paraId="587D0E71" w14:textId="77777777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65*30*48mm</w:t>
            </w:r>
          </w:p>
        </w:tc>
        <w:tc>
          <w:tcPr>
            <w:tcW w:w="3141" w:type="dxa"/>
          </w:tcPr>
          <w:p w14:paraId="509FE2C9" w14:textId="77777777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40*19*43mm</w:t>
            </w:r>
          </w:p>
        </w:tc>
      </w:tr>
      <w:tr w:rsidR="00F254AA" w14:paraId="00CA5539" w14:textId="77777777" w:rsidTr="00F25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51526434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</w:pP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Weight</w:t>
            </w:r>
          </w:p>
        </w:tc>
        <w:tc>
          <w:tcPr>
            <w:tcW w:w="3281" w:type="dxa"/>
          </w:tcPr>
          <w:p w14:paraId="60DB0098" w14:textId="77777777" w:rsidR="00F254AA" w:rsidRPr="00F254AA" w:rsidRDefault="00F254AA" w:rsidP="00F25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163 grams</w:t>
            </w:r>
          </w:p>
        </w:tc>
        <w:tc>
          <w:tcPr>
            <w:tcW w:w="3141" w:type="dxa"/>
          </w:tcPr>
          <w:p w14:paraId="4CB2C207" w14:textId="77777777" w:rsidR="00F254AA" w:rsidRPr="00F254AA" w:rsidRDefault="00F254AA" w:rsidP="00F25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69 grams</w:t>
            </w:r>
          </w:p>
        </w:tc>
      </w:tr>
      <w:tr w:rsidR="00F254AA" w14:paraId="45B1BED0" w14:textId="77777777" w:rsidTr="00F25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6D34148A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</w:pP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Rotation</w:t>
            </w:r>
          </w:p>
        </w:tc>
        <w:tc>
          <w:tcPr>
            <w:tcW w:w="3281" w:type="dxa"/>
          </w:tcPr>
          <w:p w14:paraId="0204F21E" w14:textId="736912C9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180 Degrees</w:t>
            </w:r>
          </w:p>
        </w:tc>
        <w:tc>
          <w:tcPr>
            <w:tcW w:w="3141" w:type="dxa"/>
          </w:tcPr>
          <w:p w14:paraId="12C90AD8" w14:textId="77777777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180 Degrees</w:t>
            </w:r>
          </w:p>
        </w:tc>
      </w:tr>
      <w:tr w:rsidR="00F254AA" w14:paraId="62ACC005" w14:textId="77777777" w:rsidTr="00F25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4EF200D6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</w:pP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Torque (Max)</w:t>
            </w:r>
          </w:p>
        </w:tc>
        <w:tc>
          <w:tcPr>
            <w:tcW w:w="3281" w:type="dxa"/>
          </w:tcPr>
          <w:p w14:paraId="3516F253" w14:textId="77777777" w:rsidR="00F254AA" w:rsidRPr="00F254AA" w:rsidRDefault="00F254AA" w:rsidP="00F25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70 kg.cm (8.4V)</w:t>
            </w:r>
          </w:p>
        </w:tc>
        <w:tc>
          <w:tcPr>
            <w:tcW w:w="3141" w:type="dxa"/>
          </w:tcPr>
          <w:p w14:paraId="4C5B3929" w14:textId="77777777" w:rsidR="00F254AA" w:rsidRPr="00F254AA" w:rsidRDefault="00F254AA" w:rsidP="00F25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15 kg.cm (6V)</w:t>
            </w:r>
          </w:p>
        </w:tc>
      </w:tr>
      <w:tr w:rsidR="00F254AA" w14:paraId="602DA7B2" w14:textId="77777777" w:rsidTr="00F25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184F6FC3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</w:pP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Torque (Min)</w:t>
            </w:r>
          </w:p>
        </w:tc>
        <w:tc>
          <w:tcPr>
            <w:tcW w:w="3281" w:type="dxa"/>
          </w:tcPr>
          <w:p w14:paraId="3A7F4D8D" w14:textId="77777777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58 kg.cm (6V)</w:t>
            </w:r>
          </w:p>
        </w:tc>
        <w:tc>
          <w:tcPr>
            <w:tcW w:w="3141" w:type="dxa"/>
          </w:tcPr>
          <w:p w14:paraId="40CEFF87" w14:textId="77777777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13 kg.cm (4.8V)</w:t>
            </w:r>
          </w:p>
        </w:tc>
      </w:tr>
      <w:tr w:rsidR="00F254AA" w14:paraId="102DA481" w14:textId="77777777" w:rsidTr="00F25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528746B5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</w:pP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Speed (Max)</w:t>
            </w:r>
          </w:p>
        </w:tc>
        <w:tc>
          <w:tcPr>
            <w:tcW w:w="3281" w:type="dxa"/>
          </w:tcPr>
          <w:p w14:paraId="2AB06EF0" w14:textId="2BBBB223" w:rsidR="00F254AA" w:rsidRPr="00F254AA" w:rsidRDefault="00F254AA" w:rsidP="00F254AA">
            <w:pPr>
              <w:tabs>
                <w:tab w:val="left" w:pos="85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0.13s/60º (8.4V)</w:t>
            </w:r>
          </w:p>
        </w:tc>
        <w:tc>
          <w:tcPr>
            <w:tcW w:w="3141" w:type="dxa"/>
          </w:tcPr>
          <w:p w14:paraId="4D9CB737" w14:textId="77777777" w:rsidR="00F254AA" w:rsidRPr="00F254AA" w:rsidRDefault="00F254AA" w:rsidP="00F25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0.13s/60º (6V)</w:t>
            </w:r>
          </w:p>
        </w:tc>
      </w:tr>
      <w:tr w:rsidR="00F254AA" w14:paraId="3B22353A" w14:textId="77777777" w:rsidTr="00F25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420CB571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</w:pP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Speed (Min)</w:t>
            </w:r>
          </w:p>
        </w:tc>
        <w:tc>
          <w:tcPr>
            <w:tcW w:w="3281" w:type="dxa"/>
          </w:tcPr>
          <w:p w14:paraId="7C997BF3" w14:textId="77777777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0.17s/60º (6V)</w:t>
            </w:r>
          </w:p>
        </w:tc>
        <w:tc>
          <w:tcPr>
            <w:tcW w:w="3141" w:type="dxa"/>
          </w:tcPr>
          <w:p w14:paraId="2735198E" w14:textId="77777777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0.17s/60º (4.8V)</w:t>
            </w:r>
          </w:p>
        </w:tc>
      </w:tr>
      <w:tr w:rsidR="00F254AA" w14:paraId="7D3B22C7" w14:textId="77777777" w:rsidTr="00F25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2A60C757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</w:pP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Price</w:t>
            </w:r>
          </w:p>
        </w:tc>
        <w:tc>
          <w:tcPr>
            <w:tcW w:w="3281" w:type="dxa"/>
          </w:tcPr>
          <w:p w14:paraId="5DCC2334" w14:textId="77777777" w:rsidR="00F254AA" w:rsidRPr="00F254AA" w:rsidRDefault="00F254AA" w:rsidP="00F25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High</w:t>
            </w:r>
          </w:p>
        </w:tc>
        <w:tc>
          <w:tcPr>
            <w:tcW w:w="3141" w:type="dxa"/>
          </w:tcPr>
          <w:p w14:paraId="7B6F707B" w14:textId="77777777" w:rsidR="00F254AA" w:rsidRPr="00F254AA" w:rsidRDefault="00F254AA" w:rsidP="00F25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Low</w:t>
            </w:r>
          </w:p>
        </w:tc>
      </w:tr>
      <w:tr w:rsidR="00F254AA" w14:paraId="0724544F" w14:textId="77777777" w:rsidTr="00F25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60B2357C" w14:textId="77777777" w:rsidR="00F254AA" w:rsidRPr="00F254AA" w:rsidRDefault="00F254AA" w:rsidP="00F254AA">
            <w:pPr>
              <w:jc w:val="center"/>
              <w:rPr>
                <w:rFonts w:asciiTheme="majorBidi" w:hAnsiTheme="majorBidi" w:cstheme="majorBidi" w:hint="cs"/>
                <w:b/>
                <w:bCs/>
                <w:i w:val="0"/>
                <w:iCs w:val="0"/>
                <w:szCs w:val="28"/>
                <w:rtl/>
              </w:rPr>
            </w:pP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Critical Difference</w:t>
            </w:r>
          </w:p>
        </w:tc>
        <w:tc>
          <w:tcPr>
            <w:tcW w:w="3281" w:type="dxa"/>
          </w:tcPr>
          <w:p w14:paraId="2FBAC65E" w14:textId="3D8CE719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Has shaft &amp; bearing</w:t>
            </w:r>
          </w:p>
        </w:tc>
        <w:tc>
          <w:tcPr>
            <w:tcW w:w="3141" w:type="dxa"/>
          </w:tcPr>
          <w:p w14:paraId="2B58C257" w14:textId="29785B88" w:rsidR="00F254AA" w:rsidRPr="00F254AA" w:rsidRDefault="00F254AA" w:rsidP="00F25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 w:rsidRPr="00F254AA">
              <w:rPr>
                <w:rFonts w:asciiTheme="majorBidi" w:hAnsiTheme="majorBidi" w:cstheme="majorBidi"/>
                <w:sz w:val="24"/>
              </w:rPr>
              <w:t>Only shaft</w:t>
            </w:r>
          </w:p>
        </w:tc>
      </w:tr>
      <w:tr w:rsidR="00F254AA" w14:paraId="6C7E22A4" w14:textId="77777777" w:rsidTr="00F25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</w:tcPr>
          <w:p w14:paraId="6E400A47" w14:textId="72EF6797" w:rsidR="00F254AA" w:rsidRPr="00F254AA" w:rsidRDefault="00F254AA" w:rsidP="00F254AA">
            <w:pPr>
              <w:jc w:val="center"/>
              <w:rPr>
                <w:rFonts w:asciiTheme="majorBidi" w:hAnsiTheme="majorBidi" w:cstheme="majorBidi"/>
                <w:b/>
                <w:bCs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T</w:t>
            </w: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 xml:space="preserve">he </w:t>
            </w:r>
            <w:r w:rsidR="002770E6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C</w:t>
            </w:r>
            <w:r w:rsidRPr="00F254AA">
              <w:rPr>
                <w:rFonts w:asciiTheme="majorBidi" w:hAnsiTheme="majorBidi" w:cstheme="majorBidi"/>
                <w:b/>
                <w:bCs/>
                <w:i w:val="0"/>
                <w:iCs w:val="0"/>
                <w:szCs w:val="28"/>
              </w:rPr>
              <w:t>hoice</w:t>
            </w:r>
          </w:p>
        </w:tc>
        <w:tc>
          <w:tcPr>
            <w:tcW w:w="3281" w:type="dxa"/>
          </w:tcPr>
          <w:p w14:paraId="29D7421A" w14:textId="6B67C1AB" w:rsidR="00F254AA" w:rsidRPr="00F254AA" w:rsidRDefault="002770E6" w:rsidP="00F25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>
              <w:rPr>
                <w:rFonts w:asciiTheme="majorBidi" w:hAnsiTheme="majorBidi" w:cstheme="majorBidi"/>
                <w:noProof/>
                <w:sz w:val="24"/>
              </w:rPr>
              <w:drawing>
                <wp:anchor distT="0" distB="0" distL="114300" distR="114300" simplePos="0" relativeHeight="251845632" behindDoc="0" locked="0" layoutInCell="1" allowOverlap="1" wp14:anchorId="6C621EA6" wp14:editId="1D4B7390">
                  <wp:simplePos x="0" y="0"/>
                  <wp:positionH relativeFrom="column">
                    <wp:posOffset>834390</wp:posOffset>
                  </wp:positionH>
                  <wp:positionV relativeFrom="paragraph">
                    <wp:posOffset>-22860</wp:posOffset>
                  </wp:positionV>
                  <wp:extent cx="228600" cy="228600"/>
                  <wp:effectExtent l="0" t="0" r="0" b="0"/>
                  <wp:wrapNone/>
                  <wp:docPr id="7" name="Graphic 7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heckmark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41" w:type="dxa"/>
          </w:tcPr>
          <w:p w14:paraId="420FA01C" w14:textId="79FAE948" w:rsidR="00F254AA" w:rsidRPr="00F254AA" w:rsidRDefault="002770E6" w:rsidP="00F25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</w:rPr>
            </w:pPr>
            <w:r>
              <w:rPr>
                <w:rFonts w:asciiTheme="majorBidi" w:hAnsiTheme="majorBidi" w:cstheme="majorBidi"/>
                <w:noProof/>
                <w:sz w:val="24"/>
              </w:rPr>
              <w:drawing>
                <wp:anchor distT="0" distB="0" distL="114300" distR="114300" simplePos="0" relativeHeight="251846656" behindDoc="0" locked="0" layoutInCell="1" allowOverlap="1" wp14:anchorId="6D2A3898" wp14:editId="1295C0E3">
                  <wp:simplePos x="0" y="0"/>
                  <wp:positionH relativeFrom="column">
                    <wp:posOffset>827405</wp:posOffset>
                  </wp:positionH>
                  <wp:positionV relativeFrom="paragraph">
                    <wp:posOffset>-13335</wp:posOffset>
                  </wp:positionV>
                  <wp:extent cx="209550" cy="209550"/>
                  <wp:effectExtent l="0" t="0" r="0" b="0"/>
                  <wp:wrapNone/>
                  <wp:docPr id="8" name="Graphic 8" descr="Clo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se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03B3BB2" w14:textId="3DC57B5B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510C0E97" w14:textId="76C29DCF" w:rsidR="00332D8D" w:rsidRPr="002770E6" w:rsidRDefault="002770E6" w:rsidP="00F254AA">
      <w:pPr>
        <w:pStyle w:val="Heading4"/>
        <w:rPr>
          <w:rFonts w:asciiTheme="majorBidi" w:hAnsiTheme="majorBidi"/>
          <w:sz w:val="40"/>
          <w:szCs w:val="28"/>
        </w:rPr>
      </w:pPr>
      <w:r w:rsidRPr="002770E6">
        <w:rPr>
          <w:rFonts w:asciiTheme="majorBidi" w:hAnsiTheme="majorBidi"/>
          <w:sz w:val="40"/>
          <w:szCs w:val="28"/>
        </w:rPr>
        <w:t>D</w:t>
      </w:r>
      <w:r w:rsidRPr="002770E6">
        <w:rPr>
          <w:rFonts w:asciiTheme="majorBidi" w:hAnsiTheme="majorBidi"/>
          <w:sz w:val="40"/>
          <w:szCs w:val="28"/>
        </w:rPr>
        <w:t xml:space="preserve">imension </w:t>
      </w:r>
      <w:r w:rsidRPr="002770E6">
        <w:rPr>
          <w:rFonts w:asciiTheme="majorBidi" w:hAnsiTheme="majorBidi"/>
          <w:sz w:val="40"/>
          <w:szCs w:val="28"/>
        </w:rPr>
        <w:t>D</w:t>
      </w:r>
      <w:r w:rsidRPr="002770E6">
        <w:rPr>
          <w:rFonts w:asciiTheme="majorBidi" w:hAnsiTheme="majorBidi"/>
          <w:sz w:val="40"/>
          <w:szCs w:val="28"/>
        </w:rPr>
        <w:t xml:space="preserve">etails of </w:t>
      </w:r>
      <w:r w:rsidRPr="002770E6">
        <w:rPr>
          <w:rFonts w:asciiTheme="majorBidi" w:hAnsiTheme="majorBidi"/>
          <w:sz w:val="40"/>
          <w:szCs w:val="28"/>
        </w:rPr>
        <w:t>M</w:t>
      </w:r>
      <w:r w:rsidRPr="002770E6">
        <w:rPr>
          <w:rFonts w:asciiTheme="majorBidi" w:hAnsiTheme="majorBidi"/>
          <w:sz w:val="40"/>
          <w:szCs w:val="28"/>
        </w:rPr>
        <w:t>otor</w:t>
      </w:r>
    </w:p>
    <w:p w14:paraId="386C31E3" w14:textId="22AA5DDF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287E0BB0" w14:textId="76B7043A" w:rsidR="00332D8D" w:rsidRDefault="002770E6" w:rsidP="00332D8D">
      <w:pPr>
        <w:rPr>
          <w:rFonts w:asciiTheme="majorBidi" w:hAnsiTheme="majorBidi" w:cstheme="majorBidi"/>
          <w:sz w:val="32"/>
          <w:szCs w:val="32"/>
        </w:rPr>
      </w:pPr>
      <w:r w:rsidRPr="00F254AA">
        <w:drawing>
          <wp:anchor distT="0" distB="0" distL="114300" distR="114300" simplePos="0" relativeHeight="251843584" behindDoc="0" locked="0" layoutInCell="1" allowOverlap="1" wp14:anchorId="1937CBDE" wp14:editId="20292701">
            <wp:simplePos x="0" y="0"/>
            <wp:positionH relativeFrom="margin">
              <wp:posOffset>-542925</wp:posOffset>
            </wp:positionH>
            <wp:positionV relativeFrom="paragraph">
              <wp:posOffset>282575</wp:posOffset>
            </wp:positionV>
            <wp:extent cx="3152775" cy="202578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" t="37868" r="3667" b="1763"/>
                    <a:stretch/>
                  </pic:blipFill>
                  <pic:spPr bwMode="auto">
                    <a:xfrm>
                      <a:off x="0" y="0"/>
                      <a:ext cx="3161197" cy="203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A2136" w14:textId="56A79975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65939517" w14:textId="1AD0EC58" w:rsidR="00332D8D" w:rsidRDefault="002770E6" w:rsidP="00332D8D">
      <w:pPr>
        <w:rPr>
          <w:rFonts w:asciiTheme="majorBidi" w:hAnsiTheme="majorBidi" w:cstheme="majorBidi"/>
          <w:sz w:val="32"/>
          <w:szCs w:val="32"/>
        </w:rPr>
      </w:pPr>
      <w:r w:rsidRPr="00F254AA">
        <w:drawing>
          <wp:anchor distT="0" distB="0" distL="114300" distR="114300" simplePos="0" relativeHeight="251844608" behindDoc="0" locked="0" layoutInCell="1" allowOverlap="1" wp14:anchorId="5CB75C6C" wp14:editId="0397F6FE">
            <wp:simplePos x="0" y="0"/>
            <wp:positionH relativeFrom="page">
              <wp:posOffset>3676650</wp:posOffset>
            </wp:positionH>
            <wp:positionV relativeFrom="paragraph">
              <wp:posOffset>62865</wp:posOffset>
            </wp:positionV>
            <wp:extent cx="3920798" cy="160020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" t="62667" r="5491"/>
                    <a:stretch/>
                  </pic:blipFill>
                  <pic:spPr bwMode="auto">
                    <a:xfrm>
                      <a:off x="0" y="0"/>
                      <a:ext cx="3927771" cy="160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0642E" w14:textId="03E59D51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2366B4E1" w14:textId="72286115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4B3E2CED" w14:textId="3186D289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7786E1BC" w14:textId="595CA446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62D71747" w14:textId="5547185A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025C0AE5" w14:textId="4C2B0ADF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37EC11A5" w14:textId="766DAA39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68285141" w14:textId="6DC210E3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490ED258" w14:textId="58A859CD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4D89F386" w14:textId="405044A8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6266A6DD" w14:textId="14662E16" w:rsidR="00332D8D" w:rsidRDefault="00332D8D" w:rsidP="00332D8D">
      <w:pPr>
        <w:rPr>
          <w:rFonts w:asciiTheme="majorBidi" w:hAnsiTheme="majorBidi" w:cstheme="majorBidi"/>
          <w:sz w:val="32"/>
          <w:szCs w:val="32"/>
        </w:rPr>
      </w:pPr>
    </w:p>
    <w:p w14:paraId="36DC8B1C" w14:textId="4159B2E3" w:rsidR="00D05306" w:rsidRDefault="00D05306" w:rsidP="00D05306">
      <w:pPr>
        <w:rPr>
          <w:rFonts w:asciiTheme="majorBidi" w:hAnsiTheme="majorBidi" w:cstheme="majorBidi"/>
          <w:sz w:val="32"/>
          <w:szCs w:val="32"/>
        </w:rPr>
      </w:pPr>
    </w:p>
    <w:p w14:paraId="2EFEC353" w14:textId="142BB1BB" w:rsidR="00D05306" w:rsidRDefault="00D05306" w:rsidP="00D05306">
      <w:pPr>
        <w:rPr>
          <w:rFonts w:asciiTheme="majorBidi" w:eastAsiaTheme="majorEastAsia" w:hAnsiTheme="majorBidi" w:cstheme="majorBidi"/>
          <w:b/>
          <w:iCs/>
          <w:color w:val="2E308B" w:themeColor="accent1"/>
          <w:sz w:val="40"/>
          <w:szCs w:val="28"/>
        </w:rPr>
      </w:pPr>
      <w:r>
        <w:rPr>
          <w:rFonts w:asciiTheme="majorBidi" w:eastAsiaTheme="majorEastAsia" w:hAnsiTheme="majorBidi" w:cstheme="majorBidi"/>
          <w:b/>
          <w:iCs/>
          <w:color w:val="2E308B" w:themeColor="accent1"/>
          <w:sz w:val="40"/>
          <w:szCs w:val="28"/>
        </w:rPr>
        <w:t>CAD Drawing – (</w:t>
      </w:r>
      <w:r w:rsidRPr="00D05306">
        <w:rPr>
          <w:rFonts w:asciiTheme="majorBidi" w:eastAsiaTheme="majorEastAsia" w:hAnsiTheme="majorBidi" w:cstheme="majorBidi"/>
          <w:b/>
          <w:iCs/>
          <w:color w:val="2E308B" w:themeColor="accent1"/>
          <w:sz w:val="32"/>
          <w:szCs w:val="32"/>
        </w:rPr>
        <w:t>LD-260mg</w:t>
      </w:r>
      <w:r>
        <w:rPr>
          <w:rFonts w:asciiTheme="majorBidi" w:eastAsiaTheme="majorEastAsia" w:hAnsiTheme="majorBidi" w:cstheme="majorBidi"/>
          <w:b/>
          <w:iCs/>
          <w:color w:val="2E308B" w:themeColor="accent1"/>
          <w:sz w:val="32"/>
          <w:szCs w:val="32"/>
        </w:rPr>
        <w:t xml:space="preserve"> Motor)</w:t>
      </w:r>
    </w:p>
    <w:p w14:paraId="392627D3" w14:textId="58DA1010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33619247" w14:textId="72587213" w:rsidR="00D05306" w:rsidRDefault="00FD3B5F" w:rsidP="00332D8D">
      <w:pPr>
        <w:rPr>
          <w:rFonts w:asciiTheme="majorBidi" w:hAnsiTheme="majorBidi" w:cstheme="majorBidi"/>
          <w:sz w:val="32"/>
          <w:szCs w:val="32"/>
        </w:rPr>
      </w:pPr>
      <w:r w:rsidRPr="002B2664">
        <w:drawing>
          <wp:anchor distT="0" distB="0" distL="114300" distR="114300" simplePos="0" relativeHeight="251853824" behindDoc="0" locked="0" layoutInCell="1" allowOverlap="1" wp14:anchorId="3097C8CE" wp14:editId="7A1565D4">
            <wp:simplePos x="0" y="0"/>
            <wp:positionH relativeFrom="margin">
              <wp:posOffset>4610100</wp:posOffset>
            </wp:positionH>
            <wp:positionV relativeFrom="paragraph">
              <wp:posOffset>92075</wp:posOffset>
            </wp:positionV>
            <wp:extent cx="1856740" cy="155257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8" t="3352" r="5962" b="5563"/>
                    <a:stretch/>
                  </pic:blipFill>
                  <pic:spPr bwMode="auto">
                    <a:xfrm>
                      <a:off x="0" y="0"/>
                      <a:ext cx="185674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AA5B164" wp14:editId="25060B7A">
                <wp:simplePos x="0" y="0"/>
                <wp:positionH relativeFrom="margin">
                  <wp:align>left</wp:align>
                </wp:positionH>
                <wp:positionV relativeFrom="paragraph">
                  <wp:posOffset>158750</wp:posOffset>
                </wp:positionV>
                <wp:extent cx="2466975" cy="89535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895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517EF2" w14:textId="425552FF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  <w:r w:rsidRPr="002B2664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1- motor Body</w:t>
                            </w:r>
                            <w:r w:rsidR="00FD3B5F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3132A366" w14:textId="7EB35DDD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792A4799" w14:textId="77777777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1D6D4F7E" w14:textId="77777777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488EB6DA" w14:textId="77777777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590B7599" w14:textId="77777777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72D7D3F4" w14:textId="77777777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4224D102" w14:textId="552688A7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2- Main Shaft</w:t>
                            </w:r>
                            <w:r w:rsidR="00FD3B5F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4468C6A2" w14:textId="02990C86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448211B9" w14:textId="19C75AB0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0FEED78D" w14:textId="58CFE5E2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3AB2E8A4" w14:textId="7C93B7BD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49FCB789" w14:textId="12A58A05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73ACA95F" w14:textId="41EA8D42" w:rsidR="00FD3B5F" w:rsidRDefault="00FD3B5F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5E39FE9B" w14:textId="71E97425" w:rsidR="00FD3B5F" w:rsidRDefault="00FD3B5F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2419A89A" w14:textId="77777777" w:rsidR="00FD3B5F" w:rsidRDefault="00FD3B5F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7EE2CE2D" w14:textId="6BEF4492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3- Bearing</w:t>
                            </w:r>
                            <w:r w:rsidR="00FD3B5F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2D1C0618" w14:textId="27229851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753A2DD8" w14:textId="53FDB02D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465CA02A" w14:textId="6A7941B9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48DB4793" w14:textId="1F55A56D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33B803F7" w14:textId="77777777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1C3CF4D9" w14:textId="41610F72" w:rsidR="002B2664" w:rsidRDefault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59748628" w14:textId="664B9461" w:rsidR="00FD3B5F" w:rsidRDefault="00FD3B5F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7C8843FF" w14:textId="77777777" w:rsidR="00FD3B5F" w:rsidRDefault="00FD3B5F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6CBDE75D" w14:textId="0765EAD9" w:rsidR="002B2664" w:rsidRPr="002B2664" w:rsidRDefault="002B2664" w:rsidP="002B2664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4- Assembly</w:t>
                            </w:r>
                            <w:r w:rsidR="00FD3B5F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A5B164" id="Text Box 22" o:spid="_x0000_s1030" type="#_x0000_t202" style="position:absolute;margin-left:0;margin-top:12.5pt;width:194.25pt;height:70.5pt;z-index:251852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2XkjwIAAIIFAAAOAAAAZHJzL2Uyb0RvYy54bWysVEtPGzEQvlfqf7B8L7sJBMKKDUpBVJUQ&#10;IKDi7HjtZCW/ajtk01/fz95siGgvVN2D1zOe93wzF5edVuRV+NBaU9PRUUmJMNw2rVnW9MfzzZcp&#10;JSEy0zBljajpVgR6Ofv86WLjKjG2K6sa4QmMmFBtXE1XMbqqKAJfCc3CkXXC4FFar1kE6ZdF49kG&#10;1rUqxmV5Wmysb5y3XIQA7nX/SGfZvpSCx3spg4hE1RSxxXz6fC7SWcwuWLX0zK1avguD/UMUmrUG&#10;TvemrllkZO3bP0zplnsbrIxH3OrCStlykXNANqPyXTZPK+ZEzgXFCW5fpvD/zPK71wdP2qam4zEl&#10;hmn06Fl0kXy1HQEL9dm4UEHsyUEwduCjzwM/gJnS7qTX6Y+ECN5R6e2+uskaB3N8cnp6fjahhONt&#10;ej45nuTyF2/azof4TVhN0qWmHt3LRWWvtyEiEogOIsmZsTetUrmDypANwhqflXDNGYAkFeuVD6R0&#10;GwE21eqanpTpS2nAqDLJnMhw6T2xKrjjJr2m7Pss8y1ulUjCyjwKibrlZBMjcL9cXClPenAB/Yhk&#10;gFj2AYUkKBHzB3V3Km9BflC/z2zwb03c6xsMZS7CQXLpGrtFl1FxMnR6YZstAOBtP0LB8ZsWXbpl&#10;IT4wj5kZ0bQH4j0OqSy6YXc3SlbW//obP8kDynilZIMZrGn4uWZeUKK+G4B8Uk5TP+Mh4Q+JxSFh&#10;1vrKYswRCKLL1+PpKBnwUWUSV+mtfsHKmCfPoJnh8F9THv1AXMW+hVg6XMznWQzD6li8NU+OJwep&#10;EwmJz90L824H1wig39lhZln1DrW9bIaKm68jsJshnard13YHNgx6BuVuKaVNckhnqbfVOfsNAAD/&#10;/wMAUEsDBBQABgAIAAAAIQAhbfsb3AAAAAcBAAAPAAAAZHJzL2Rvd25yZXYueG1sTI9BS8NAEIXv&#10;gv9hGcGb3diSENJsihVEPbYV1Ns0O01Cs7Mxu23jv3c86ekxvMd735SryfXqTGPoPBu4nyWgiGtv&#10;O24MvO2e7nJQISJb7D2TgW8KsKqur0osrL/whs7b2Cgp4VCggTbGodA61C05DDM/EIt38KPDKOfY&#10;aDviRcpdr+dJkmmHHctCiwM9tlQftydnoFscn9dfr/592oxr/5Kn+IkfaMztzfSwBBVpin9h+MUX&#10;dKiEae9PbIPqDcgj0cA8FRV3kecpqL3EsiwBXZX6P3/1AwAA//8DAFBLAQItABQABgAIAAAAIQC2&#10;gziS/gAAAOEBAAATAAAAAAAAAAAAAAAAAAAAAABbQ29udGVudF9UeXBlc10ueG1sUEsBAi0AFAAG&#10;AAgAAAAhADj9If/WAAAAlAEAAAsAAAAAAAAAAAAAAAAALwEAAF9yZWxzLy5yZWxzUEsBAi0AFAAG&#10;AAgAAAAhANePZeSPAgAAggUAAA4AAAAAAAAAAAAAAAAALgIAAGRycy9lMm9Eb2MueG1sUEsBAi0A&#10;FAAGAAgAAAAhACFt+xvcAAAABwEAAA8AAAAAAAAAAAAAAAAA6QQAAGRycy9kb3ducmV2LnhtbFBL&#10;BQYAAAAABAAEAPMAAADyBQAAAAA=&#10;" filled="f" stroked="f" strokeweight="1pt">
                <v:stroke miterlimit="4"/>
                <v:textbox style="mso-fit-shape-to-text:t" inset="4pt,4pt,4pt,4pt">
                  <w:txbxContent>
                    <w:p w14:paraId="74517EF2" w14:textId="425552FF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  <w:r w:rsidRPr="002B2664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1- motor Body</w:t>
                      </w:r>
                      <w:r w:rsidR="00FD3B5F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:</w:t>
                      </w:r>
                    </w:p>
                    <w:p w14:paraId="3132A366" w14:textId="7EB35DDD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792A4799" w14:textId="77777777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1D6D4F7E" w14:textId="77777777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488EB6DA" w14:textId="77777777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590B7599" w14:textId="77777777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72D7D3F4" w14:textId="77777777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4224D102" w14:textId="552688A7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2- Main Shaft</w:t>
                      </w:r>
                      <w:r w:rsidR="00FD3B5F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:</w:t>
                      </w:r>
                    </w:p>
                    <w:p w14:paraId="4468C6A2" w14:textId="02990C86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448211B9" w14:textId="19C75AB0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0FEED78D" w14:textId="58CFE5E2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3AB2E8A4" w14:textId="7C93B7BD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49FCB789" w14:textId="12A58A05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73ACA95F" w14:textId="41EA8D42" w:rsidR="00FD3B5F" w:rsidRDefault="00FD3B5F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5E39FE9B" w14:textId="71E97425" w:rsidR="00FD3B5F" w:rsidRDefault="00FD3B5F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2419A89A" w14:textId="77777777" w:rsidR="00FD3B5F" w:rsidRDefault="00FD3B5F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7EE2CE2D" w14:textId="6BEF4492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3- Bearing</w:t>
                      </w:r>
                      <w:r w:rsidR="00FD3B5F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:</w:t>
                      </w:r>
                    </w:p>
                    <w:p w14:paraId="2D1C0618" w14:textId="27229851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753A2DD8" w14:textId="53FDB02D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465CA02A" w14:textId="6A7941B9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48DB4793" w14:textId="1F55A56D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33B803F7" w14:textId="77777777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1C3CF4D9" w14:textId="41610F72" w:rsidR="002B2664" w:rsidRDefault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59748628" w14:textId="664B9461" w:rsidR="00FD3B5F" w:rsidRDefault="00FD3B5F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7C8843FF" w14:textId="77777777" w:rsidR="00FD3B5F" w:rsidRDefault="00FD3B5F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6CBDE75D" w14:textId="0765EAD9" w:rsidR="002B2664" w:rsidRPr="002B2664" w:rsidRDefault="002B2664" w:rsidP="002B2664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4- Assembly</w:t>
                      </w:r>
                      <w:r w:rsidR="00FD3B5F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0E5E9C" w14:textId="237157C0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4E095978" w14:textId="79A7FA61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1CCF6C6E" w14:textId="61B46897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1F82F6C6" w14:textId="6BE786CB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3FE018D8" w14:textId="0B2A19D5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3055E5D2" w14:textId="3D511217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47C5100E" w14:textId="1FEDEAC2" w:rsidR="00D05306" w:rsidRDefault="00FD3B5F" w:rsidP="00332D8D">
      <w:pPr>
        <w:rPr>
          <w:rFonts w:asciiTheme="majorBidi" w:hAnsiTheme="majorBidi" w:cstheme="majorBidi"/>
          <w:sz w:val="32"/>
          <w:szCs w:val="32"/>
        </w:rPr>
      </w:pPr>
      <w:r w:rsidRPr="002B2664">
        <w:drawing>
          <wp:anchor distT="0" distB="0" distL="114300" distR="114300" simplePos="0" relativeHeight="251855872" behindDoc="0" locked="0" layoutInCell="1" allowOverlap="1" wp14:anchorId="70D69F32" wp14:editId="0515EBAA">
            <wp:simplePos x="0" y="0"/>
            <wp:positionH relativeFrom="margin">
              <wp:posOffset>4639945</wp:posOffset>
            </wp:positionH>
            <wp:positionV relativeFrom="paragraph">
              <wp:posOffset>196215</wp:posOffset>
            </wp:positionV>
            <wp:extent cx="1875790" cy="1771015"/>
            <wp:effectExtent l="0" t="0" r="0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C43DE" w14:textId="7E34308E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715CC4B2" w14:textId="7144DBD3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178C8C42" w14:textId="62061F5C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00ACA3BD" w14:textId="54815CA1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2B0D7EE1" w14:textId="6D1336DB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25FE8ACF" w14:textId="5DBDBC58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2F0665A8" w14:textId="19CE58F2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1C44FA04" w14:textId="2DC91A2A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0C94674F" w14:textId="753E0F4D" w:rsidR="00D05306" w:rsidRDefault="00FD3B5F" w:rsidP="00332D8D">
      <w:pPr>
        <w:rPr>
          <w:rFonts w:asciiTheme="majorBidi" w:hAnsiTheme="majorBidi" w:cstheme="majorBidi"/>
          <w:sz w:val="32"/>
          <w:szCs w:val="32"/>
        </w:rPr>
      </w:pPr>
      <w:r w:rsidRPr="002B2664">
        <w:drawing>
          <wp:anchor distT="0" distB="0" distL="114300" distR="114300" simplePos="0" relativeHeight="251854848" behindDoc="0" locked="0" layoutInCell="1" allowOverlap="1" wp14:anchorId="607A7E2B" wp14:editId="1014C1F6">
            <wp:simplePos x="0" y="0"/>
            <wp:positionH relativeFrom="margin">
              <wp:posOffset>4695825</wp:posOffset>
            </wp:positionH>
            <wp:positionV relativeFrom="paragraph">
              <wp:posOffset>11430</wp:posOffset>
            </wp:positionV>
            <wp:extent cx="1847850" cy="1773466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73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D3E23" w14:textId="3E519E21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44D0EB15" w14:textId="4573D592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6BA32401" w14:textId="313EFE8D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2F44CBF2" w14:textId="25E0D6F4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221AAAD2" w14:textId="5CB47FB5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59EE917D" w14:textId="447691A7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12F05894" w14:textId="62BD7AF8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1E199713" w14:textId="692DB852" w:rsidR="00D05306" w:rsidRDefault="00FD3B5F" w:rsidP="00332D8D">
      <w:pPr>
        <w:rPr>
          <w:rFonts w:asciiTheme="majorBidi" w:hAnsiTheme="majorBidi" w:cstheme="majorBidi"/>
          <w:sz w:val="32"/>
          <w:szCs w:val="32"/>
        </w:rPr>
      </w:pPr>
      <w:r w:rsidRPr="002B2664">
        <w:drawing>
          <wp:anchor distT="0" distB="0" distL="114300" distR="114300" simplePos="0" relativeHeight="251856896" behindDoc="0" locked="0" layoutInCell="1" allowOverlap="1" wp14:anchorId="41287F71" wp14:editId="7E8EA51C">
            <wp:simplePos x="0" y="0"/>
            <wp:positionH relativeFrom="margin">
              <wp:posOffset>4638675</wp:posOffset>
            </wp:positionH>
            <wp:positionV relativeFrom="paragraph">
              <wp:posOffset>37465</wp:posOffset>
            </wp:positionV>
            <wp:extent cx="1951990" cy="157138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9" t="4448" r="3641" b="3818"/>
                    <a:stretch/>
                  </pic:blipFill>
                  <pic:spPr bwMode="auto">
                    <a:xfrm>
                      <a:off x="0" y="0"/>
                      <a:ext cx="1951990" cy="157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532C4" w14:textId="16E5219B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69DD6694" w14:textId="4C7615C3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585DDDB8" w14:textId="240FC1AC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0B85B78F" w14:textId="23DF94C9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535BA076" w14:textId="1F917ADD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752F7D0B" w14:textId="39DD0F33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709CE945" w14:textId="4EAE02C9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1D99987C" w14:textId="32F5C4A2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270C6EB0" w14:textId="02CCD730" w:rsidR="00D05306" w:rsidRDefault="00D05306" w:rsidP="00332D8D">
      <w:pPr>
        <w:rPr>
          <w:rFonts w:asciiTheme="majorBidi" w:hAnsiTheme="majorBidi" w:cstheme="majorBidi"/>
          <w:sz w:val="32"/>
          <w:szCs w:val="32"/>
        </w:rPr>
      </w:pPr>
    </w:p>
    <w:p w14:paraId="0810C71A" w14:textId="1E1FE61F" w:rsidR="00FE767F" w:rsidRDefault="002770E6" w:rsidP="0016645F">
      <w:pPr>
        <w:rPr>
          <w:rFonts w:asciiTheme="majorBidi" w:eastAsiaTheme="majorEastAsia" w:hAnsiTheme="majorBidi" w:cstheme="majorBidi"/>
          <w:b/>
          <w:iCs/>
          <w:color w:val="2E308B" w:themeColor="accent1"/>
          <w:sz w:val="40"/>
          <w:szCs w:val="28"/>
        </w:rPr>
      </w:pPr>
      <w:r w:rsidRPr="002770E6">
        <w:rPr>
          <w:rFonts w:asciiTheme="majorBidi" w:eastAsiaTheme="majorEastAsia" w:hAnsiTheme="majorBidi" w:cstheme="majorBidi"/>
          <w:b/>
          <w:iCs/>
          <w:color w:val="2E308B" w:themeColor="accent1"/>
          <w:sz w:val="40"/>
          <w:szCs w:val="28"/>
        </w:rPr>
        <w:t>Forearm design</w:t>
      </w:r>
    </w:p>
    <w:p w14:paraId="2C574A3F" w14:textId="147DA791" w:rsidR="002770E6" w:rsidRDefault="002770E6" w:rsidP="0016645F">
      <w:pPr>
        <w:rPr>
          <w:rFonts w:asciiTheme="majorBidi" w:eastAsiaTheme="majorEastAsia" w:hAnsiTheme="majorBidi" w:cstheme="majorBidi"/>
          <w:b/>
          <w:iCs/>
          <w:color w:val="2E308B" w:themeColor="accent1"/>
          <w:sz w:val="36"/>
          <w:rtl/>
        </w:rPr>
      </w:pPr>
    </w:p>
    <w:p w14:paraId="1664D6C0" w14:textId="3CF1C42C" w:rsidR="00A04E14" w:rsidRPr="00F22D79" w:rsidRDefault="00A04E14" w:rsidP="0016645F">
      <w:pPr>
        <w:rPr>
          <w:rFonts w:asciiTheme="majorBidi" w:eastAsiaTheme="majorEastAsia" w:hAnsiTheme="majorBidi" w:cstheme="majorBidi"/>
          <w:b/>
          <w:iCs/>
          <w:color w:val="2E308B" w:themeColor="accent1"/>
          <w:sz w:val="36"/>
        </w:rPr>
      </w:pPr>
    </w:p>
    <w:p w14:paraId="458D1CF9" w14:textId="066C0B02" w:rsidR="0016645F" w:rsidRPr="00A04E14" w:rsidRDefault="004473CE" w:rsidP="0016645F">
      <w:pPr>
        <w:rPr>
          <w:rFonts w:asciiTheme="majorBidi" w:eastAsiaTheme="majorEastAsia" w:hAnsiTheme="majorBidi" w:cstheme="majorBidi" w:hint="cs"/>
          <w:b/>
          <w:iCs/>
          <w:color w:val="2E308B" w:themeColor="accent1"/>
          <w:sz w:val="32"/>
          <w:szCs w:val="32"/>
          <w:rtl/>
        </w:rPr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7D4FE" wp14:editId="7A9006ED">
                <wp:simplePos x="0" y="0"/>
                <wp:positionH relativeFrom="margin">
                  <wp:align>left</wp:align>
                </wp:positionH>
                <wp:positionV relativeFrom="paragraph">
                  <wp:posOffset>53975</wp:posOffset>
                </wp:positionV>
                <wp:extent cx="2924175" cy="71818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71818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EBA0A05" w14:textId="176BC0AD" w:rsidR="00D05306" w:rsidRDefault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 xml:space="preserve">1- </w:t>
                            </w:r>
                            <w:r w:rsidRPr="00A04E14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Fictional form</w:t>
                            </w:r>
                          </w:p>
                          <w:p w14:paraId="608F6A85" w14:textId="78F65996" w:rsidR="00D05306" w:rsidRDefault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1DD7D790" w14:textId="7C7583C1" w:rsidR="00D05306" w:rsidRDefault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434C7827" w14:textId="67AA3F84" w:rsidR="00D05306" w:rsidRDefault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1F5C5C1B" w14:textId="77777777" w:rsidR="00D05306" w:rsidRDefault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185D8709" w14:textId="6F7B3F7C" w:rsidR="00D05306" w:rsidRDefault="00D05306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663F57E1" w14:textId="271B38DE" w:rsidR="00D05306" w:rsidRDefault="00D05306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5A61663A" w14:textId="1FD50023" w:rsidR="00D05306" w:rsidRDefault="00D05306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49730F6A" w14:textId="5E232109" w:rsidR="004473CE" w:rsidRDefault="004473CE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04B733B6" w14:textId="77777777" w:rsidR="004473CE" w:rsidRDefault="004473CE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1F681BBF" w14:textId="77777777" w:rsidR="00D05306" w:rsidRDefault="00D05306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233D309" w14:textId="47D608CB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FD3B5F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>1</w:t>
                            </w:r>
                            <w:r w:rsidR="00FD3B5F" w:rsidRPr="00FD3B5F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  <w:vertAlign w:val="superscript"/>
                              </w:rPr>
                              <w:t>st</w:t>
                            </w:r>
                            <w:r w:rsidR="00FD3B5F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  <w:t xml:space="preserve">CAD Drawing </w:t>
                            </w:r>
                            <w:r w:rsidRPr="00D05306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  <w:t>(SolidWorks)</w:t>
                            </w:r>
                          </w:p>
                          <w:p w14:paraId="7D9D8CB0" w14:textId="202B334D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345BD216" w14:textId="419769E9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68C6FA44" w14:textId="2B3045E7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75F66C6E" w14:textId="09AABD0A" w:rsidR="004473CE" w:rsidRDefault="004473CE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7622CC85" w14:textId="77777777" w:rsidR="004473CE" w:rsidRDefault="004473CE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66629857" w14:textId="77777777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3A195FBB" w14:textId="77777777" w:rsidR="004473CE" w:rsidRDefault="004473CE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43ECDA72" w14:textId="77777777" w:rsidR="004473CE" w:rsidRDefault="004473CE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405EF502" w14:textId="0630DF8F" w:rsidR="004473CE" w:rsidRDefault="004473CE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1BFD190A" w14:textId="57B64EED" w:rsidR="004473CE" w:rsidRDefault="004473CE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5102CE1C" w14:textId="77777777" w:rsidR="004473CE" w:rsidRDefault="004473CE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118312BF" w14:textId="15EA1A62" w:rsidR="00D05306" w:rsidRDefault="00FD3B5F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  <w:t>3-CAD Drawing with (Topology)</w:t>
                            </w:r>
                          </w:p>
                          <w:p w14:paraId="0CE64397" w14:textId="78BBB7EB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548B97D3" w14:textId="291B4109" w:rsidR="00D05306" w:rsidRPr="004473CE" w:rsidRDefault="00FD3B5F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 w:val="24"/>
                              </w:rPr>
                            </w:pPr>
                            <w:r w:rsidRPr="004473CE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 w:val="24"/>
                              </w:rPr>
                              <w:t>Topology</w:t>
                            </w:r>
                            <w:r w:rsidR="00384954" w:rsidRPr="004473CE"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 w:val="24"/>
                              </w:rPr>
                              <w:t>:</w:t>
                            </w:r>
                            <w:r w:rsidR="00384954" w:rsidRPr="004473CE">
                              <w:rPr>
                                <w:rFonts w:asciiTheme="majorBidi" w:hAnsiTheme="majorBidi" w:cstheme="majorBidi"/>
                                <w:sz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384954" w:rsidRPr="004473CE">
                              <w:rPr>
                                <w:rFonts w:asciiTheme="majorBidi" w:hAnsiTheme="majorBidi" w:cstheme="majorBidi"/>
                                <w:sz w:val="24"/>
                                <w:shd w:val="clear" w:color="auto" w:fill="FFFFFF"/>
                              </w:rPr>
                              <w:t>the study of geometrical properties and spatial relations unaffected by the continuous change of shape or size of figures.</w:t>
                            </w:r>
                          </w:p>
                          <w:p w14:paraId="2CDB5E11" w14:textId="79EF0E8F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Cs w:val="28"/>
                              </w:rPr>
                            </w:pPr>
                          </w:p>
                          <w:p w14:paraId="630E850D" w14:textId="71704E78" w:rsidR="004473CE" w:rsidRDefault="004473CE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Cs w:val="28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Cs w:val="28"/>
                              </w:rPr>
                              <w:t>Benefit of Topology: -</w:t>
                            </w:r>
                          </w:p>
                          <w:p w14:paraId="7EEAC7AD" w14:textId="2F12730A" w:rsidR="004473CE" w:rsidRDefault="004473CE" w:rsidP="004473C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Cs w:val="28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Cs w:val="28"/>
                              </w:rPr>
                              <w:t>Reduce weight</w:t>
                            </w:r>
                          </w:p>
                          <w:p w14:paraId="71D408B8" w14:textId="3BCB2FB5" w:rsidR="004473CE" w:rsidRDefault="004473CE" w:rsidP="004473C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Cs w:val="28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Cs w:val="28"/>
                              </w:rPr>
                              <w:t>Reduce time to print</w:t>
                            </w:r>
                          </w:p>
                          <w:p w14:paraId="7CF1FD01" w14:textId="09FDF448" w:rsidR="004473CE" w:rsidRPr="004473CE" w:rsidRDefault="004473CE" w:rsidP="004473C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 w:val="0"/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Cs w:val="28"/>
                              </w:rPr>
                            </w:pPr>
                            <w: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szCs w:val="28"/>
                              </w:rPr>
                              <w:t>Reduce cost</w:t>
                            </w:r>
                          </w:p>
                          <w:p w14:paraId="07668763" w14:textId="03649C3D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45CA7746" w14:textId="034E8B3B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773FFEE4" w14:textId="6D227454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5DD5A2E4" w14:textId="67D6DFB7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395155FC" w14:textId="77777777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Cs w:val="28"/>
                              </w:rPr>
                            </w:pPr>
                          </w:p>
                          <w:p w14:paraId="447B5C0E" w14:textId="77777777" w:rsidR="00D05306" w:rsidRDefault="00D05306" w:rsidP="00D05306">
                            <w:pPr>
                              <w:rPr>
                                <w:rFonts w:asciiTheme="majorBidi" w:eastAsiaTheme="majorEastAsia" w:hAnsiTheme="majorBidi" w:cstheme="majorBidi"/>
                                <w:b/>
                                <w:iCs/>
                                <w:color w:val="2E308B" w:themeColor="accent1"/>
                                <w:sz w:val="32"/>
                                <w:szCs w:val="32"/>
                              </w:rPr>
                            </w:pPr>
                          </w:p>
                          <w:p w14:paraId="573E11B9" w14:textId="21FD7965" w:rsidR="00D05306" w:rsidRPr="00D05306" w:rsidRDefault="00D05306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7D4FE" id="Text Box 21" o:spid="_x0000_s1031" type="#_x0000_t202" style="position:absolute;margin-left:0;margin-top:4.25pt;width:230.25pt;height:565.5pt;z-index:251851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4RWkAIAAIMFAAAOAAAAZHJzL2Uyb0RvYy54bWysVFtP2zAUfp+0/2D5fSQpdHQVKepATJPQ&#10;QIOJZ9ex20i+zXZJul+/z05TKrYXpuXB8Tk+9/Odc3HZa0WehQ+tNTWtTkpKhOG2ac26pj8ebz7M&#10;KAmRmYYpa0RNdyLQy8X7dxedm4uJ3VjVCE9gxIR552q6idHNiyLwjdAsnFgnDB6l9ZpFkH5dNJ51&#10;sK5VMSnLj0VnfeO85SIEcK+HR7rI9qUUPN5JGUQkqqaILebT53OVzmJxweZrz9ym5fsw2D9EoVlr&#10;4PRg6ppFRra+/cOUbrm3wcp4wq0urJQtFzkHZFOVr7J52DAnci4oTnCHMoX/Z5Z/e773pG1qOqko&#10;MUyjR4+ij+Sz7QlYqE/nwhxiDw6CsQcffR75AcyUdi+9Tn8kRPCOSu8O1U3WOJiTT5Oz6nxKCcfb&#10;eTWrZtNc/+JF3fkQvwirSbrU1KN9uars+TZEhALRUSR5M/amVSq3UBnSIa7JeQnfnAFJUrFB+UhK&#10;txFoU62u6VmZvpQHjCqTzImMl8ETmwd32qTXlP6QZr7FnRJJWJnvQqJwOdvECNyvV1fKkwFdgD8i&#10;GTGWfUAhCUrE/EbdvcpLkG/UHzIb/VsTD/oGU5mLcJRcusZ+1WdYTMdWr2yzAwK8HWYoOH7Toku3&#10;LMR75jE0wA8WQbzDIZVFN+z+RsnG+l9/4yd5YBmvlHQYwpqGn1vmBSXqqwHKp+Us9TMeE/6YWB0T&#10;ZquvLOYcgSC6fD2dVcmAjyqTuEpv9RN2xjJ5Bs0Mh/+a8uhH4ioOLcTW4WK5zGKYVsfirXlwPDlI&#10;nUhIfOyfmHd7uEYg/Zsdh5bNX6F2kE2axi630co2QzpVe6jtHmyY9AzK/VZKq+SYzlIvu3PxGwAA&#10;//8DAFBLAwQUAAYACAAAACEAeCv/89wAAAAHAQAADwAAAGRycy9kb3ducmV2LnhtbEyPwU7DMBBE&#10;70j8g7VI3KgdIKVN41QQCXHhAKEf4MbbJCJeB9ttw9+znOA2qxnNvC23sxvFCUMcPGnIFgoEUuvt&#10;QJ2G3cfzzQpETIasGT2hhm+MsK0uL0pTWH+mdzw1qRNcQrEwGvqUpkLK2PboTFz4CYm9gw/OJD5D&#10;J20wZy53o7xVaimdGYgXejNh3WP72RydhvrNfr08PezqRqbQvcouV4ds0vr6an7cgEg4p78w/OIz&#10;OlTMtPdHslGMGviRpGGVg2DzfqlY7DmV3a1zkFUp//NXPwAAAP//AwBQSwECLQAUAAYACAAAACEA&#10;toM4kv4AAADhAQAAEwAAAAAAAAAAAAAAAAAAAAAAW0NvbnRlbnRfVHlwZXNdLnhtbFBLAQItABQA&#10;BgAIAAAAIQA4/SH/1gAAAJQBAAALAAAAAAAAAAAAAAAAAC8BAABfcmVscy8ucmVsc1BLAQItABQA&#10;BgAIAAAAIQDSQ4RWkAIAAIMFAAAOAAAAAAAAAAAAAAAAAC4CAABkcnMvZTJvRG9jLnhtbFBLAQIt&#10;ABQABgAIAAAAIQB4K//z3AAAAAcBAAAPAAAAAAAAAAAAAAAAAOoEAABkcnMvZG93bnJldi54bWxQ&#10;SwUGAAAAAAQABADzAAAA8wUAAAAA&#10;" filled="f" stroked="f" strokeweight="1pt">
                <v:stroke miterlimit="4"/>
                <v:textbox inset="4pt,4pt,4pt,4pt">
                  <w:txbxContent>
                    <w:p w14:paraId="4EBA0A05" w14:textId="176BC0AD" w:rsidR="00D05306" w:rsidRDefault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 xml:space="preserve">1- </w:t>
                      </w:r>
                      <w:r w:rsidRPr="00A04E14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Fictional form</w:t>
                      </w:r>
                    </w:p>
                    <w:p w14:paraId="608F6A85" w14:textId="78F65996" w:rsidR="00D05306" w:rsidRDefault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1DD7D790" w14:textId="7C7583C1" w:rsidR="00D05306" w:rsidRDefault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434C7827" w14:textId="67AA3F84" w:rsidR="00D05306" w:rsidRDefault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1F5C5C1B" w14:textId="77777777" w:rsidR="00D05306" w:rsidRDefault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185D8709" w14:textId="6F7B3F7C" w:rsidR="00D05306" w:rsidRDefault="00D05306">
                      <w:pPr>
                        <w:rPr>
                          <w:sz w:val="24"/>
                        </w:rPr>
                      </w:pPr>
                    </w:p>
                    <w:p w14:paraId="663F57E1" w14:textId="271B38DE" w:rsidR="00D05306" w:rsidRDefault="00D05306">
                      <w:pPr>
                        <w:rPr>
                          <w:sz w:val="24"/>
                        </w:rPr>
                      </w:pPr>
                    </w:p>
                    <w:p w14:paraId="5A61663A" w14:textId="1FD50023" w:rsidR="00D05306" w:rsidRDefault="00D05306">
                      <w:pPr>
                        <w:rPr>
                          <w:sz w:val="24"/>
                        </w:rPr>
                      </w:pPr>
                    </w:p>
                    <w:p w14:paraId="49730F6A" w14:textId="5E232109" w:rsidR="004473CE" w:rsidRDefault="004473CE">
                      <w:pPr>
                        <w:rPr>
                          <w:sz w:val="24"/>
                        </w:rPr>
                      </w:pPr>
                    </w:p>
                    <w:p w14:paraId="04B733B6" w14:textId="77777777" w:rsidR="004473CE" w:rsidRDefault="004473CE">
                      <w:pPr>
                        <w:rPr>
                          <w:sz w:val="24"/>
                        </w:rPr>
                      </w:pPr>
                    </w:p>
                    <w:p w14:paraId="1F681BBF" w14:textId="77777777" w:rsidR="00D05306" w:rsidRDefault="00D05306">
                      <w:pPr>
                        <w:rPr>
                          <w:sz w:val="24"/>
                        </w:rPr>
                      </w:pPr>
                    </w:p>
                    <w:p w14:paraId="7233D309" w14:textId="47D608CB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 xml:space="preserve">- </w:t>
                      </w:r>
                      <w:r w:rsidR="00FD3B5F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>1</w:t>
                      </w:r>
                      <w:r w:rsidR="00FD3B5F" w:rsidRPr="00FD3B5F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  <w:vertAlign w:val="superscript"/>
                        </w:rPr>
                        <w:t>st</w:t>
                      </w:r>
                      <w:r w:rsidR="00FD3B5F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  <w:t xml:space="preserve">CAD Drawing </w:t>
                      </w:r>
                      <w:r w:rsidRPr="00D05306"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  <w:t>(SolidWorks)</w:t>
                      </w:r>
                    </w:p>
                    <w:p w14:paraId="7D9D8CB0" w14:textId="202B334D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345BD216" w14:textId="419769E9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68C6FA44" w14:textId="2B3045E7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75F66C6E" w14:textId="09AABD0A" w:rsidR="004473CE" w:rsidRDefault="004473CE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7622CC85" w14:textId="77777777" w:rsidR="004473CE" w:rsidRDefault="004473CE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66629857" w14:textId="77777777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3A195FBB" w14:textId="77777777" w:rsidR="004473CE" w:rsidRDefault="004473CE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43ECDA72" w14:textId="77777777" w:rsidR="004473CE" w:rsidRDefault="004473CE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405EF502" w14:textId="0630DF8F" w:rsidR="004473CE" w:rsidRDefault="004473CE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1BFD190A" w14:textId="57B64EED" w:rsidR="004473CE" w:rsidRDefault="004473CE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5102CE1C" w14:textId="77777777" w:rsidR="004473CE" w:rsidRDefault="004473CE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118312BF" w14:textId="15EA1A62" w:rsidR="00D05306" w:rsidRDefault="00FD3B5F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  <w:t>3-CAD Drawing with (Topology)</w:t>
                      </w:r>
                    </w:p>
                    <w:p w14:paraId="0CE64397" w14:textId="78BBB7EB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548B97D3" w14:textId="291B4109" w:rsidR="00D05306" w:rsidRPr="004473CE" w:rsidRDefault="00FD3B5F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sz w:val="24"/>
                        </w:rPr>
                      </w:pPr>
                      <w:r w:rsidRPr="004473CE">
                        <w:rPr>
                          <w:rFonts w:asciiTheme="majorBidi" w:eastAsiaTheme="majorEastAsia" w:hAnsiTheme="majorBidi" w:cstheme="majorBidi"/>
                          <w:b/>
                          <w:iCs/>
                          <w:sz w:val="24"/>
                        </w:rPr>
                        <w:t>Topology</w:t>
                      </w:r>
                      <w:r w:rsidR="00384954" w:rsidRPr="004473CE">
                        <w:rPr>
                          <w:rFonts w:asciiTheme="majorBidi" w:eastAsiaTheme="majorEastAsia" w:hAnsiTheme="majorBidi" w:cstheme="majorBidi"/>
                          <w:b/>
                          <w:iCs/>
                          <w:sz w:val="24"/>
                        </w:rPr>
                        <w:t>:</w:t>
                      </w:r>
                      <w:r w:rsidR="00384954" w:rsidRPr="004473CE">
                        <w:rPr>
                          <w:rFonts w:asciiTheme="majorBidi" w:hAnsiTheme="majorBidi" w:cstheme="majorBidi"/>
                          <w:sz w:val="24"/>
                          <w:shd w:val="clear" w:color="auto" w:fill="FFFFFF"/>
                        </w:rPr>
                        <w:t xml:space="preserve"> </w:t>
                      </w:r>
                      <w:r w:rsidR="00384954" w:rsidRPr="004473CE">
                        <w:rPr>
                          <w:rFonts w:asciiTheme="majorBidi" w:hAnsiTheme="majorBidi" w:cstheme="majorBidi"/>
                          <w:sz w:val="24"/>
                          <w:shd w:val="clear" w:color="auto" w:fill="FFFFFF"/>
                        </w:rPr>
                        <w:t>the study of geometrical properties and spatial relations unaffected by the continuous change of shape or size of figures.</w:t>
                      </w:r>
                    </w:p>
                    <w:p w14:paraId="2CDB5E11" w14:textId="79EF0E8F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szCs w:val="28"/>
                        </w:rPr>
                      </w:pPr>
                    </w:p>
                    <w:p w14:paraId="630E850D" w14:textId="71704E78" w:rsidR="004473CE" w:rsidRDefault="004473CE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szCs w:val="28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szCs w:val="28"/>
                        </w:rPr>
                        <w:t>Benefit of Topology: -</w:t>
                      </w:r>
                    </w:p>
                    <w:p w14:paraId="7EEAC7AD" w14:textId="2F12730A" w:rsidR="004473CE" w:rsidRDefault="004473CE" w:rsidP="004473C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rFonts w:asciiTheme="majorBidi" w:eastAsiaTheme="majorEastAsia" w:hAnsiTheme="majorBidi" w:cstheme="majorBidi"/>
                          <w:b/>
                          <w:iCs/>
                          <w:szCs w:val="28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szCs w:val="28"/>
                        </w:rPr>
                        <w:t>Reduce weight</w:t>
                      </w:r>
                    </w:p>
                    <w:p w14:paraId="71D408B8" w14:textId="3BCB2FB5" w:rsidR="004473CE" w:rsidRDefault="004473CE" w:rsidP="004473C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rFonts w:asciiTheme="majorBidi" w:eastAsiaTheme="majorEastAsia" w:hAnsiTheme="majorBidi" w:cstheme="majorBidi"/>
                          <w:b/>
                          <w:iCs/>
                          <w:szCs w:val="28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szCs w:val="28"/>
                        </w:rPr>
                        <w:t>Reduce time to print</w:t>
                      </w:r>
                    </w:p>
                    <w:p w14:paraId="7CF1FD01" w14:textId="09FDF448" w:rsidR="004473CE" w:rsidRPr="004473CE" w:rsidRDefault="004473CE" w:rsidP="004473C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 w:val="0"/>
                        <w:rPr>
                          <w:rFonts w:asciiTheme="majorBidi" w:eastAsiaTheme="majorEastAsia" w:hAnsiTheme="majorBidi" w:cstheme="majorBidi"/>
                          <w:b/>
                          <w:iCs/>
                          <w:szCs w:val="28"/>
                        </w:rPr>
                      </w:pPr>
                      <w:r>
                        <w:rPr>
                          <w:rFonts w:asciiTheme="majorBidi" w:eastAsiaTheme="majorEastAsia" w:hAnsiTheme="majorBidi" w:cstheme="majorBidi"/>
                          <w:b/>
                          <w:iCs/>
                          <w:szCs w:val="28"/>
                        </w:rPr>
                        <w:t>Reduce cost</w:t>
                      </w:r>
                    </w:p>
                    <w:p w14:paraId="07668763" w14:textId="03649C3D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45CA7746" w14:textId="034E8B3B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773FFEE4" w14:textId="6D227454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5DD5A2E4" w14:textId="67D6DFB7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395155FC" w14:textId="77777777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Cs w:val="28"/>
                        </w:rPr>
                      </w:pPr>
                    </w:p>
                    <w:p w14:paraId="447B5C0E" w14:textId="77777777" w:rsidR="00D05306" w:rsidRDefault="00D05306" w:rsidP="00D05306">
                      <w:pPr>
                        <w:rPr>
                          <w:rFonts w:asciiTheme="majorBidi" w:eastAsiaTheme="majorEastAsia" w:hAnsiTheme="majorBidi" w:cstheme="majorBidi"/>
                          <w:b/>
                          <w:iCs/>
                          <w:color w:val="2E308B" w:themeColor="accent1"/>
                          <w:sz w:val="32"/>
                          <w:szCs w:val="32"/>
                        </w:rPr>
                      </w:pPr>
                    </w:p>
                    <w:p w14:paraId="573E11B9" w14:textId="21FD7965" w:rsidR="00D05306" w:rsidRPr="00D05306" w:rsidRDefault="00D05306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3B5F" w:rsidRPr="00A04E14">
        <w:drawing>
          <wp:anchor distT="0" distB="0" distL="114300" distR="114300" simplePos="0" relativeHeight="251848704" behindDoc="0" locked="0" layoutInCell="1" allowOverlap="1" wp14:anchorId="0E31F076" wp14:editId="6A13DC5B">
            <wp:simplePos x="0" y="0"/>
            <wp:positionH relativeFrom="column">
              <wp:posOffset>5757854</wp:posOffset>
            </wp:positionH>
            <wp:positionV relativeFrom="paragraph">
              <wp:posOffset>96519</wp:posOffset>
            </wp:positionV>
            <wp:extent cx="822651" cy="164563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27"/>
                    <a:stretch/>
                  </pic:blipFill>
                  <pic:spPr bwMode="auto">
                    <a:xfrm>
                      <a:off x="0" y="0"/>
                      <a:ext cx="824219" cy="164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E14">
        <w:rPr>
          <w:rFonts w:asciiTheme="majorBidi" w:eastAsiaTheme="majorEastAsia" w:hAnsiTheme="majorBidi" w:cstheme="majorBidi" w:hint="cs"/>
          <w:b/>
          <w:iCs/>
          <w:color w:val="2E308B" w:themeColor="accent1"/>
          <w:sz w:val="32"/>
          <w:szCs w:val="32"/>
          <w:rtl/>
        </w:rPr>
        <w:t xml:space="preserve">   </w:t>
      </w:r>
    </w:p>
    <w:p w14:paraId="1A87E7C2" w14:textId="2881AD52" w:rsidR="00FE767F" w:rsidRDefault="00FE767F" w:rsidP="00CC62F1">
      <w:pPr>
        <w:rPr>
          <w:sz w:val="24"/>
          <w:szCs w:val="22"/>
        </w:rPr>
      </w:pPr>
    </w:p>
    <w:p w14:paraId="32E64F44" w14:textId="3AEBA25B" w:rsidR="00FE767F" w:rsidRDefault="00FD3B5F" w:rsidP="00CC62F1">
      <w:pPr>
        <w:rPr>
          <w:sz w:val="24"/>
          <w:szCs w:val="22"/>
        </w:rPr>
      </w:pPr>
      <w:r w:rsidRPr="00A04E14">
        <w:drawing>
          <wp:anchor distT="0" distB="0" distL="114300" distR="114300" simplePos="0" relativeHeight="251847680" behindDoc="0" locked="0" layoutInCell="1" allowOverlap="1" wp14:anchorId="5F373271" wp14:editId="770107AF">
            <wp:simplePos x="0" y="0"/>
            <wp:positionH relativeFrom="margin">
              <wp:posOffset>3743324</wp:posOffset>
            </wp:positionH>
            <wp:positionV relativeFrom="paragraph">
              <wp:posOffset>128270</wp:posOffset>
            </wp:positionV>
            <wp:extent cx="1743075" cy="116205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519" cy="116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11730" w14:textId="564F38E9" w:rsidR="00FE767F" w:rsidRDefault="00FE767F" w:rsidP="00CC62F1">
      <w:pPr>
        <w:rPr>
          <w:sz w:val="24"/>
          <w:szCs w:val="22"/>
        </w:rPr>
      </w:pPr>
    </w:p>
    <w:p w14:paraId="5DC21ABE" w14:textId="29F6BE8C" w:rsidR="00FE767F" w:rsidRDefault="00D05306" w:rsidP="00CC62F1">
      <w:pPr>
        <w:rPr>
          <w:sz w:val="24"/>
          <w:szCs w:val="22"/>
        </w:rPr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E8AA00E" wp14:editId="561F6DEC">
                <wp:simplePos x="0" y="0"/>
                <wp:positionH relativeFrom="rightMargin">
                  <wp:align>left</wp:align>
                </wp:positionH>
                <wp:positionV relativeFrom="paragraph">
                  <wp:posOffset>26670</wp:posOffset>
                </wp:positionV>
                <wp:extent cx="323850" cy="171450"/>
                <wp:effectExtent l="19050" t="1905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71450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FF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0616F7" id="Straight Connector 12" o:spid="_x0000_s1026" style="position:absolute;flip:y;z-index:25184972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2.1pt" to="25.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bHdBwIAAGAEAAAOAAAAZHJzL2Uyb0RvYy54bWysVMGO2yAQvVfqPyDujZ1k266sOHtIlF6q&#10;Nupue59giJGAQUDj5O87YCe7bU9b1QcEzMybeW8Grx7O1rCTDFGja/l8VnMmncBOu2PLvz/t3t1z&#10;FhO4Dgw62fKLjPxh/fbNavCNXGCPppOBEYiLzeBb3qfkm6qKopcW4gy9dGRUGCwkOoZj1QUYCN2a&#10;alHXH6oBQ+cDChkj3W5HI18XfKWkSF+VijIx03KqLZU1lPWQ12q9guYYwPdaTGXAP1RhQTtKeoPa&#10;QgL2M+i/oKwWASOqNBNoK1RKC1k4EJt5/Qebxx68LFxInOhvMsX/Byu+nPaB6Y56t+DMgaUePaYA&#10;+tgntkHnSEEMjIyk1OBjQwEbtw/TKfp9yLTPKlimjPY/CKgIQdTYueh8ueksz4kJulwulvfvqRuC&#10;TPOP8zvaE141wmQ4H2L6JNGyvGm50S7LAA2cPsc0ul5d8rXDnTaG7qExjg2U4H5eZ3ygiVIGUgmO&#10;aHSXHbNfDMfDxgR2AhqM3a6mb6rhN7ecZQuxH/2KKbtBY3WiuTXatvwuB1+jjctWWSZvrJVy+WWX&#10;i87yjYKVXboYOZb8TSpqQVGr1Cam4sY5pYdEXK7TSioZRwHZURGZV8ZOIc9FvjJ+ZHbNjy7d4h29&#10;7yLhC3J5e8DuUual8KcxLp2enlx+Jy/PRaXnH8P6FwAAAP//AwBQSwMEFAAGAAgAAAAhADKjnTrZ&#10;AAAABAEAAA8AAABkcnMvZG93bnJldi54bWxMj81OwzAQhO9IvIO1SNyok9BGKGRTIX5uFVIKD+Am&#10;2yRqvI5st0nfnuUEx9GMZr4pt4sd1YV8GBwjpKsEFHHj2oE7hO+vj4cnUCEabs3omBCuFGBb3d6U&#10;pmjdzDVd9rFTUsKhMAh9jFOhdWh6sias3EQs3tF5a6JI3+nWm1nK7aizJMm1NQPLQm8meu2pOe3P&#10;FsFvdj6m66vNd/q98/Nn/TbkNeL93fLyDCrSEv/C8Isv6FAJ08GduQ1qRJAjEWGdgRJzk4o8IDym&#10;Geiq1P/hqx8AAAD//wMAUEsBAi0AFAAGAAgAAAAhALaDOJL+AAAA4QEAABMAAAAAAAAAAAAAAAAA&#10;AAAAAFtDb250ZW50X1R5cGVzXS54bWxQSwECLQAUAAYACAAAACEAOP0h/9YAAACUAQAACwAAAAAA&#10;AAAAAAAAAAAvAQAAX3JlbHMvLnJlbHNQSwECLQAUAAYACAAAACEApxmx3QcCAABgBAAADgAAAAAA&#10;AAAAAAAAAAAuAgAAZHJzL2Uyb0RvYy54bWxQSwECLQAUAAYACAAAACEAMqOdOtkAAAAEAQAADwAA&#10;AAAAAAAAAAAAAABhBAAAZHJzL2Rvd25yZXYueG1sUEsFBgAAAAAEAAQA8wAAAGcFAAAAAA==&#10;" strokecolor="red" strokeweight="3pt">
                <v:stroke miterlimit="4" joinstyle="miter"/>
                <w10:wrap anchorx="margin"/>
              </v:line>
            </w:pict>
          </mc:Fallback>
        </mc:AlternateContent>
      </w:r>
    </w:p>
    <w:p w14:paraId="43A6E388" w14:textId="7B8DC82B" w:rsidR="00FE767F" w:rsidRDefault="00FE767F" w:rsidP="00CC62F1">
      <w:pPr>
        <w:rPr>
          <w:sz w:val="24"/>
          <w:szCs w:val="22"/>
        </w:rPr>
      </w:pPr>
    </w:p>
    <w:p w14:paraId="128D4EF6" w14:textId="1232360C" w:rsidR="00FE767F" w:rsidRDefault="00FE767F" w:rsidP="00CC62F1">
      <w:pPr>
        <w:rPr>
          <w:sz w:val="24"/>
          <w:szCs w:val="22"/>
        </w:rPr>
      </w:pPr>
    </w:p>
    <w:p w14:paraId="705298E4" w14:textId="4961604B" w:rsidR="00FE767F" w:rsidRDefault="00FE767F" w:rsidP="00CC62F1">
      <w:pPr>
        <w:rPr>
          <w:sz w:val="24"/>
          <w:szCs w:val="22"/>
        </w:rPr>
      </w:pPr>
    </w:p>
    <w:p w14:paraId="0EEEB84B" w14:textId="338CBC55" w:rsidR="00FE767F" w:rsidRDefault="00FD3B5F" w:rsidP="00CC62F1">
      <w:pPr>
        <w:rPr>
          <w:sz w:val="24"/>
          <w:szCs w:val="22"/>
        </w:rPr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AD28E10" wp14:editId="63D58095">
                <wp:simplePos x="0" y="0"/>
                <wp:positionH relativeFrom="column">
                  <wp:posOffset>6267450</wp:posOffset>
                </wp:positionH>
                <wp:positionV relativeFrom="paragraph">
                  <wp:posOffset>126365</wp:posOffset>
                </wp:positionV>
                <wp:extent cx="171450" cy="38100"/>
                <wp:effectExtent l="19050" t="1905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38100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FF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20142" id="Straight Connector 20" o:spid="_x0000_s1026" style="position:absolute;flip:y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3.5pt,9.95pt" to="507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gpnBAIAAF8EAAAOAAAAZHJzL2Uyb0RvYy54bWysVMtu2zAQvBfoPxC815KctA0EyznYcC9F&#10;azRp72uKtAjwBZK17L/vcmU7aXtKEB0IPnZmd4ZLLe6P1rCDjEl71/FmVnMmnfC9dvuO/3zcfLjj&#10;LGVwPRjvZMdPMvH75ft3izG0cu4Hb3oZGZK41I6h40POoa2qJAZpIc18kA4PlY8WMi7jvuojjMhu&#10;TTWv60/V6GMfohcyJdxdT4d8SfxKSZG/K5VkZqbjWFumMdK4K2O1XEC7jxAGLc5lwCuqsKAdJr1S&#10;rSED+x31f1RWi+iTV3kmvK28UlpI0oBqmvofNQ8DBEla0JwUrjalt6MV3w7byHTf8Tna48DiHT3k&#10;CHo/ZLbyzqGDPjI8RKfGkFoErNw2nlcpbGORfVTRMmV0+IVNQEagNHYkn09Xn+UxM4Gbzefm9iOm&#10;E3h0c9fURF5NLIUtxJS/SG9ZmXTcaFdcgBYOX1PGzBh6CSnbzm+0MXSTxrHxwskEYEMpA5nAyRvd&#10;l8ACSXG/W5nIDoB9sdnU+BWBSPxXWMmyhjRMcXQ0dYzVGdvWaNvx2wK+oI0r7JIab6oVGcNNX7iL&#10;e5NfNMsnI0uwcT+kwhsgs6g2cS5ualN8R2jVpVmxQgKUQIViXog9Q56KfCF+UoYgyu9dvuIdPm+y&#10;8Jm4Mt35/kTtQvqxi8nl84srz+T5mlx6+i8s/wAAAP//AwBQSwMEFAAGAAgAAAAhAF0OMp/eAAAA&#10;CgEAAA8AAABkcnMvZG93bnJldi54bWxMj81ugzAQhO+V+g7WVuqtMUQJDQQTVf25RZVI+wAO3gIK&#10;XiPbCeTtuzm1x50ZzX5T7mY7iAv60DtSkC4SEEiNMz21Cr6/Pp42IELUZPTgCBVcMcCuur8rdWHc&#10;RDVeDrEVXEKh0Aq6GMdCytB0aHVYuBGJvR/nrY58+lYarycut4NcJkkmre6JP3R6xNcOm9PhbBX4&#10;9d7HdHW12V6+t376rN/6rFbq8WF+2YKIOMe/MNzwGR0qZjq6M5kgBgX55pm3RDbyHMQtkKQrVo4K&#10;luscZFXK/xOqXwAAAP//AwBQSwECLQAUAAYACAAAACEAtoM4kv4AAADhAQAAEwAAAAAAAAAAAAAA&#10;AAAAAAAAW0NvbnRlbnRfVHlwZXNdLnhtbFBLAQItABQABgAIAAAAIQA4/SH/1gAAAJQBAAALAAAA&#10;AAAAAAAAAAAAAC8BAABfcmVscy8ucmVsc1BLAQItABQABgAIAAAAIQD0VgpnBAIAAF8EAAAOAAAA&#10;AAAAAAAAAAAAAC4CAABkcnMvZTJvRG9jLnhtbFBLAQItABQABgAIAAAAIQBdDjKf3gAAAAoBAAAP&#10;AAAAAAAAAAAAAAAAAF4EAABkcnMvZG93bnJldi54bWxQSwUGAAAAAAQABADzAAAAaQUAAAAA&#10;" strokecolor="red" strokeweight="3pt">
                <v:stroke miterlimit="4" joinstyle="miter"/>
              </v:line>
            </w:pict>
          </mc:Fallback>
        </mc:AlternateContent>
      </w:r>
    </w:p>
    <w:p w14:paraId="41EBF9EB" w14:textId="68B224A0" w:rsidR="00FE767F" w:rsidRDefault="00FE767F" w:rsidP="00CC62F1">
      <w:pPr>
        <w:rPr>
          <w:sz w:val="24"/>
          <w:szCs w:val="22"/>
        </w:rPr>
      </w:pPr>
    </w:p>
    <w:p w14:paraId="5FA80637" w14:textId="07607F08" w:rsidR="00FE767F" w:rsidRDefault="00FE767F" w:rsidP="00CC62F1">
      <w:pPr>
        <w:rPr>
          <w:sz w:val="24"/>
          <w:szCs w:val="22"/>
        </w:rPr>
      </w:pPr>
    </w:p>
    <w:p w14:paraId="3940656C" w14:textId="1662295B" w:rsidR="00FE767F" w:rsidRDefault="00FE767F" w:rsidP="00CC62F1">
      <w:pPr>
        <w:rPr>
          <w:sz w:val="24"/>
          <w:szCs w:val="22"/>
        </w:rPr>
      </w:pPr>
    </w:p>
    <w:p w14:paraId="1A495CA6" w14:textId="10C1A155" w:rsidR="00FE767F" w:rsidRDefault="00FE767F" w:rsidP="00CC62F1">
      <w:pPr>
        <w:rPr>
          <w:sz w:val="24"/>
          <w:szCs w:val="22"/>
        </w:rPr>
      </w:pPr>
    </w:p>
    <w:p w14:paraId="7FCBC36C" w14:textId="1533FB00" w:rsidR="00FE767F" w:rsidRDefault="004473CE" w:rsidP="00CC62F1">
      <w:pPr>
        <w:rPr>
          <w:sz w:val="24"/>
          <w:szCs w:val="22"/>
        </w:rPr>
      </w:pPr>
      <w:r w:rsidRPr="00FD3B5F">
        <w:drawing>
          <wp:anchor distT="0" distB="0" distL="114300" distR="114300" simplePos="0" relativeHeight="251857920" behindDoc="0" locked="0" layoutInCell="1" allowOverlap="1" wp14:anchorId="75BC2DD2" wp14:editId="080EE5AB">
            <wp:simplePos x="0" y="0"/>
            <wp:positionH relativeFrom="column">
              <wp:posOffset>3848100</wp:posOffset>
            </wp:positionH>
            <wp:positionV relativeFrom="paragraph">
              <wp:posOffset>6350</wp:posOffset>
            </wp:positionV>
            <wp:extent cx="2714442" cy="21010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42" cy="21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2FC48" w14:textId="2E79BBE7" w:rsidR="00FE767F" w:rsidRDefault="00FE767F" w:rsidP="00CC62F1">
      <w:pPr>
        <w:rPr>
          <w:sz w:val="24"/>
          <w:szCs w:val="22"/>
        </w:rPr>
      </w:pPr>
    </w:p>
    <w:p w14:paraId="5A50FE44" w14:textId="5294475E" w:rsidR="00EA7A1E" w:rsidRDefault="00EA7A1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179AB955" w14:textId="25C4A6B5" w:rsidR="00EA7A1E" w:rsidRDefault="00EA7A1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043C2368" w14:textId="5CF1C083" w:rsidR="00EA7A1E" w:rsidRDefault="00EA7A1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0220B089" w14:textId="08DD7FB4" w:rsidR="00891B30" w:rsidRDefault="00891B30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1DC5303A" w14:textId="30D7EAC3" w:rsidR="00B06C7E" w:rsidRDefault="00B06C7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66561A2F" w14:textId="7B24B76C" w:rsidR="00B06C7E" w:rsidRDefault="00B06C7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39B8A66B" w14:textId="110D26E5" w:rsidR="00B06C7E" w:rsidRDefault="00B06C7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3BB7D36E" w14:textId="457A7AED" w:rsidR="00B06C7E" w:rsidRDefault="00B06C7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54932CE8" w14:textId="4A9DB05B" w:rsidR="00B06C7E" w:rsidRDefault="004473C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  <w:r w:rsidRPr="004473CE">
        <w:drawing>
          <wp:anchor distT="0" distB="0" distL="114300" distR="114300" simplePos="0" relativeHeight="251858944" behindDoc="0" locked="0" layoutInCell="1" allowOverlap="1" wp14:anchorId="57153286" wp14:editId="34C2D81E">
            <wp:simplePos x="0" y="0"/>
            <wp:positionH relativeFrom="column">
              <wp:posOffset>3733800</wp:posOffset>
            </wp:positionH>
            <wp:positionV relativeFrom="paragraph">
              <wp:posOffset>12065</wp:posOffset>
            </wp:positionV>
            <wp:extent cx="2856230" cy="2402840"/>
            <wp:effectExtent l="0" t="0" r="127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02FEA" w14:textId="0C7B1C1F" w:rsidR="00B06C7E" w:rsidRDefault="00B06C7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69F28B54" w14:textId="7CA5AB11" w:rsidR="00B06C7E" w:rsidRDefault="004473CE" w:rsidP="004473CE">
      <w:pPr>
        <w:tabs>
          <w:tab w:val="left" w:pos="7740"/>
        </w:tabs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  <w: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  <w:tab/>
      </w:r>
    </w:p>
    <w:p w14:paraId="3375B4A6" w14:textId="45A00D23" w:rsidR="00B06C7E" w:rsidRDefault="00B06C7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2824C079" w14:textId="24F8A3BF" w:rsidR="00B06C7E" w:rsidRDefault="00B06C7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58346532" w14:textId="77777777" w:rsidR="00B06C7E" w:rsidRDefault="00B06C7E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7AB8DC46" w14:textId="125E5EC6" w:rsidR="007E468D" w:rsidRDefault="007E468D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49668EC5" w14:textId="2A42F979" w:rsidR="002770E6" w:rsidRDefault="002770E6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6669555F" w14:textId="71FD031D" w:rsidR="002770E6" w:rsidRDefault="002770E6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126D5511" w14:textId="07652573" w:rsidR="002770E6" w:rsidRDefault="002770E6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4E5A7010" w14:textId="77777777" w:rsidR="002770E6" w:rsidRDefault="002770E6" w:rsidP="001C068B">
      <w:pPr>
        <w:rPr>
          <w:rFonts w:asciiTheme="majorHAnsi" w:eastAsiaTheme="majorEastAsia" w:hAnsiTheme="majorHAnsi" w:cstheme="majorBidi"/>
          <w:b/>
          <w:iCs/>
          <w:color w:val="2E308B" w:themeColor="accent1"/>
          <w:sz w:val="36"/>
        </w:rPr>
      </w:pPr>
    </w:p>
    <w:p w14:paraId="7F8E0941" w14:textId="18A18221" w:rsidR="00DE1FAC" w:rsidRDefault="00DE1FAC" w:rsidP="001C068B">
      <w:pPr>
        <w:rPr>
          <w:rFonts w:asciiTheme="majorBidi" w:eastAsiaTheme="majorEastAsia" w:hAnsiTheme="majorBidi" w:cstheme="majorBidi"/>
          <w:b/>
          <w:iCs/>
          <w:color w:val="2E308B" w:themeColor="accent1"/>
          <w:sz w:val="40"/>
          <w:szCs w:val="28"/>
        </w:rPr>
      </w:pPr>
      <w:r w:rsidRPr="004C58DE">
        <w:rPr>
          <w:rFonts w:asciiTheme="majorBidi" w:eastAsiaTheme="majorEastAsia" w:hAnsiTheme="majorBidi" w:cstheme="majorBidi"/>
          <w:b/>
          <w:iCs/>
          <w:color w:val="2E308B" w:themeColor="accent1"/>
          <w:sz w:val="40"/>
          <w:szCs w:val="28"/>
        </w:rPr>
        <w:t>References:</w:t>
      </w:r>
    </w:p>
    <w:p w14:paraId="0C7A05CD" w14:textId="6D1B040E" w:rsidR="004C58DE" w:rsidRDefault="004C58DE" w:rsidP="001C068B">
      <w:pPr>
        <w:rPr>
          <w:rFonts w:asciiTheme="majorBidi" w:eastAsiaTheme="majorEastAsia" w:hAnsiTheme="majorBidi" w:cstheme="majorBidi"/>
          <w:b/>
          <w:iCs/>
          <w:color w:val="2E308B" w:themeColor="accent1"/>
          <w:sz w:val="40"/>
          <w:szCs w:val="28"/>
        </w:rPr>
      </w:pPr>
    </w:p>
    <w:p w14:paraId="40778592" w14:textId="3DF30CC9" w:rsidR="00B06C7E" w:rsidRDefault="00605448" w:rsidP="001C068B">
      <w:hyperlink r:id="rId29" w:history="1">
        <w:r w:rsidR="00B06C7E">
          <w:rPr>
            <w:rStyle w:val="Hyperlink"/>
          </w:rPr>
          <w:t>https://ar.banggood.com/LOBOT-LD-260MG-180-60KG-Large-Torque-Metal-Gear-Digital-Servo-For-RC-Robot-p-1516607.html?akmClientCountry=SA&amp;&amp;cur_warehouse=CN</w:t>
        </w:r>
      </w:hyperlink>
    </w:p>
    <w:p w14:paraId="303E57B5" w14:textId="62B788AD" w:rsidR="00B06C7E" w:rsidRDefault="00B06C7E" w:rsidP="001C068B"/>
    <w:p w14:paraId="36035174" w14:textId="5804BE2A" w:rsidR="00B06C7E" w:rsidRPr="004C58DE" w:rsidRDefault="00605448" w:rsidP="001C068B">
      <w:pPr>
        <w:rPr>
          <w:rFonts w:asciiTheme="majorBidi" w:eastAsiaTheme="majorEastAsia" w:hAnsiTheme="majorBidi" w:cstheme="majorBidi"/>
          <w:b/>
          <w:iCs/>
          <w:color w:val="2E308B" w:themeColor="accent1"/>
          <w:sz w:val="40"/>
          <w:szCs w:val="28"/>
        </w:rPr>
      </w:pPr>
      <w:hyperlink r:id="rId30" w:history="1">
        <w:r w:rsidR="00B06C7E">
          <w:rPr>
            <w:rStyle w:val="Hyperlink"/>
          </w:rPr>
          <w:t>https://ar.banggood.com/MG995-High-Torgue-Metal-Gear-Analog-Servo-for-RC-Airplane-Models-p-73885.html?rmmds=search&amp;cur_warehouse=CN</w:t>
        </w:r>
      </w:hyperlink>
    </w:p>
    <w:p w14:paraId="473A0036" w14:textId="013FECB4" w:rsidR="001C0D85" w:rsidRPr="00120715" w:rsidRDefault="001C0D85" w:rsidP="00CC62F1">
      <w:pPr>
        <w:rPr>
          <w:sz w:val="24"/>
        </w:rPr>
      </w:pPr>
    </w:p>
    <w:sectPr w:rsidR="001C0D85" w:rsidRPr="00120715" w:rsidSect="009849F5">
      <w:headerReference w:type="default" r:id="rId31"/>
      <w:footerReference w:type="even" r:id="rId32"/>
      <w:footerReference w:type="default" r:id="rId33"/>
      <w:footerReference w:type="first" r:id="rId34"/>
      <w:pgSz w:w="12240" w:h="15840" w:code="1"/>
      <w:pgMar w:top="720" w:right="1440" w:bottom="72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05141" w14:textId="77777777" w:rsidR="00605448" w:rsidRDefault="00605448" w:rsidP="009849F5">
      <w:r>
        <w:separator/>
      </w:r>
    </w:p>
  </w:endnote>
  <w:endnote w:type="continuationSeparator" w:id="0">
    <w:p w14:paraId="7F166AD8" w14:textId="77777777" w:rsidR="00605448" w:rsidRDefault="00605448" w:rsidP="00984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614985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FC5D08" w14:textId="77777777" w:rsidR="00F77EB0" w:rsidRDefault="00F77EB0" w:rsidP="00977E5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9BC59" w14:textId="77777777" w:rsidR="00F77EB0" w:rsidRDefault="00F77E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600288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B1E29E7" w14:textId="77777777" w:rsidR="00F77EB0" w:rsidRDefault="00F77EB0" w:rsidP="00977E5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F3A7718" w14:textId="77777777" w:rsidR="00F77EB0" w:rsidRDefault="00F77EB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34F92" w14:textId="77777777" w:rsidR="00F77EB0" w:rsidRDefault="00F77EB0" w:rsidP="00977E59">
    <w:pPr>
      <w:pStyle w:val="Footer"/>
      <w:framePr w:wrap="none" w:vAnchor="text" w:hAnchor="margin" w:xAlign="center" w:y="1"/>
      <w:rPr>
        <w:rStyle w:val="PageNumber"/>
      </w:rPr>
    </w:pPr>
  </w:p>
  <w:p w14:paraId="7360597F" w14:textId="77777777" w:rsidR="00F77EB0" w:rsidRPr="009849F5" w:rsidRDefault="00F77EB0" w:rsidP="009849F5">
    <w:pPr>
      <w:pStyle w:val="Footer"/>
      <w:jc w:val="left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22CDE" w14:textId="77777777" w:rsidR="00605448" w:rsidRDefault="00605448" w:rsidP="009849F5">
      <w:r>
        <w:separator/>
      </w:r>
    </w:p>
  </w:footnote>
  <w:footnote w:type="continuationSeparator" w:id="0">
    <w:p w14:paraId="3E66B66F" w14:textId="77777777" w:rsidR="00605448" w:rsidRDefault="00605448" w:rsidP="009849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3895ED" w14:textId="43361E9A" w:rsidR="00F77EB0" w:rsidRPr="00332D8D" w:rsidRDefault="00F77EB0" w:rsidP="00332D8D">
    <w:pPr>
      <w:pStyle w:val="Heading1"/>
      <w:rPr>
        <w:rFonts w:cstheme="majorHAnsi"/>
        <w:sz w:val="20"/>
        <w:szCs w:val="20"/>
      </w:rPr>
    </w:pPr>
    <w:r>
      <w:t xml:space="preserve">        </w:t>
    </w:r>
    <w:r w:rsidRPr="009C0209">
      <w:rPr>
        <w:noProof/>
      </w:rPr>
      <mc:AlternateContent>
        <mc:Choice Requires="wps">
          <w:drawing>
            <wp:inline distT="0" distB="0" distL="0" distR="0" wp14:anchorId="084AB196" wp14:editId="348B89CE">
              <wp:extent cx="4674432" cy="77273"/>
              <wp:effectExtent l="0" t="0" r="0" b="0"/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74432" cy="77273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100000">
                            <a:schemeClr val="accent2"/>
                          </a:gs>
                        </a:gsLst>
                        <a:lin ang="10800000" scaled="1"/>
                        <a:tileRect/>
                      </a:gra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inline>
          </w:drawing>
        </mc:Choice>
        <mc:Fallback>
          <w:pict>
            <v:rect w14:anchorId="19747624" id="Rectangle 5" o:spid="_x0000_s1026" style="width:368.05pt;height: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IzvQQMAABAHAAAOAAAAZHJzL2Uyb0RvYy54bWysVdtqGzEQfS/0H4TenfUtsbtkU5ykKYWQ&#10;hKQlz4pWawu0kiopttPSf++RtGubXqAtNXhXI2kuZ+bM7OnbbavIWjgvja7o6GhIidDc1FIvK/rp&#10;49VgTokPTNdMGS0q+iI8fXv2+tXpxpZibFZG1cIRGNG+3NiKrkKwZVF4vhIt80fGCo3DxriWBYhu&#10;WdSObWC9VcV4ODwpNsbV1hkuvMfuZT6kZ8l+0wgebpvGi0BURRFbSE+Xnk/xWZydsnLpmF1J3oXB&#10;/iGKlkkNpztTlyww8uzkT6ZayZ3xpglH3LSFaRrJRcIANKPhD2geVsyKhAXJ8XaXJv//zPKb9Z0j&#10;sq7oMSWatSjRPZLG9FIJcpwgiW249iGCwyqD+noxmk8uZ1cng/Ppm/lgOjmfDN5M5+eD0Ww8Pz8e&#10;LxYn76bfonYteIm/cSzItegzjJ0/g9AVOyZnVuztULJmKOgolq9IcfXvFGmxsb5MyCIP0vLB3jlc&#10;jpLHMqLZNq6NbxSBbBMjXnaMiEg5Nqcns+l0MqaE42w2G88mncte2Tof3gvTkrioqEPuUtLYGpHk&#10;6Por0ReYVl9JpUijJNiu0ROUOBMeZVilakdQ6aLvcr70xBoUfJi2U1+IC+VyAhjnQoc+DUufNbPC&#10;aBh/v9cad0iiFnK47B0qqQnKj0CG82yCeM6UAEWSI1YGqUQkSYbXQ4q+lSabio6Pp3BMOAPCRrGc&#10;EG0ibqiwMibkkvlVxuCNknWMhZWtDBgGSrZIfHadXSgdT0Vq55xWhipO6ni6r2hahRclciT3ogGv&#10;U2Hjhudu+RQTl5sf+BBiPwKAX2koxIsNwvxL3U5lH+Rf6mdkvX+jw04/EWQHM4OLOJ9M/YK+BXMS&#10;Dm/5lURWr5kPd8xhgo3QIsKFWzwaZVAU060oWRn35Vf78T66EqeUbDARK+o/PzMHgqoPGgyczEEp&#10;jNBDwR0KT4eCfm4vTOpRgujSsjPggkoibDXOtI8Y4IvoGTLTHP4ryoPrhYuQC4ZPABeLRbqG0WlZ&#10;uNYPFmMk90vk1MftI3O268SAFr4x/QRl5Q8Nme8mYtjFcwA5E533ue2ohbGb2yN/IuJcP5TTrf2H&#10;7Ow7AAAA//8DAFBLAwQUAAYACAAAACEAsltd8NsAAAAEAQAADwAAAGRycy9kb3ducmV2LnhtbEyP&#10;3UrDQBCF7wXfYRnBO7tpxEZiNkUE8QcsWn2ASXZMgtnZJLtt07d39EZvDgzncM43xXp2vdrTFDrP&#10;BpaLBBRx7W3HjYGP9/uLa1AhIlvsPZOBIwVYl6cnBebWH/iN9tvYKCnhkKOBNsYh1zrULTkMCz8Q&#10;i/fpJ4dRzqnRdsKDlLtep0my0g47loUWB7prqf7a7pyBx6sx42P25LuXzWtWNW4MD8+jMedn8+0N&#10;qEhz/AvDD76gQylMld+xDao3II/EXxUvu1wtQVUSSlPQZaH/w5ffAAAA//8DAFBLAQItABQABgAI&#10;AAAAIQC2gziS/gAAAOEBAAATAAAAAAAAAAAAAAAAAAAAAABbQ29udGVudF9UeXBlc10ueG1sUEsB&#10;Ai0AFAAGAAgAAAAhADj9If/WAAAAlAEAAAsAAAAAAAAAAAAAAAAALwEAAF9yZWxzLy5yZWxzUEsB&#10;Ai0AFAAGAAgAAAAhAFyAjO9BAwAAEAcAAA4AAAAAAAAAAAAAAAAALgIAAGRycy9lMm9Eb2MueG1s&#10;UEsBAi0AFAAGAAgAAAAhALJbXfDbAAAABAEAAA8AAAAAAAAAAAAAAAAAmwUAAGRycy9kb3ducmV2&#10;LnhtbFBLBQYAAAAABAAEAPMAAACjBgAAAAA=&#10;" fillcolor="#2e308b [3204]" stroked="f" strokeweight="2pt">
              <v:fill color2="#27a3da [3205]" rotate="t" angle="270" focus="100%" type="gradient"/>
              <v:stroke miterlimit="4"/>
              <v:textbox style="mso-fit-shape-to-text:t" inset="3pt,3pt,3pt,3pt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30346"/>
    <w:multiLevelType w:val="multilevel"/>
    <w:tmpl w:val="6D9A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B33F7"/>
    <w:multiLevelType w:val="multilevel"/>
    <w:tmpl w:val="A4E0A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C1132"/>
    <w:multiLevelType w:val="multilevel"/>
    <w:tmpl w:val="CFB00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375D1"/>
    <w:multiLevelType w:val="multilevel"/>
    <w:tmpl w:val="5E16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B336D"/>
    <w:multiLevelType w:val="hybridMultilevel"/>
    <w:tmpl w:val="586E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A4841"/>
    <w:multiLevelType w:val="multilevel"/>
    <w:tmpl w:val="60447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800914"/>
    <w:multiLevelType w:val="multilevel"/>
    <w:tmpl w:val="FCE2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9B284D"/>
    <w:multiLevelType w:val="multilevel"/>
    <w:tmpl w:val="9E9E9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F14F9E"/>
    <w:multiLevelType w:val="multilevel"/>
    <w:tmpl w:val="52C8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3F2E73"/>
    <w:multiLevelType w:val="multilevel"/>
    <w:tmpl w:val="3AD6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DB777C0"/>
    <w:multiLevelType w:val="hybridMultilevel"/>
    <w:tmpl w:val="A9F81A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45719"/>
    <w:multiLevelType w:val="multilevel"/>
    <w:tmpl w:val="5C2A2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360B35"/>
    <w:multiLevelType w:val="multilevel"/>
    <w:tmpl w:val="47FAB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11"/>
  </w:num>
  <w:num w:numId="5">
    <w:abstractNumId w:val="5"/>
  </w:num>
  <w:num w:numId="6">
    <w:abstractNumId w:val="6"/>
  </w:num>
  <w:num w:numId="7">
    <w:abstractNumId w:val="2"/>
  </w:num>
  <w:num w:numId="8">
    <w:abstractNumId w:val="8"/>
  </w:num>
  <w:num w:numId="9">
    <w:abstractNumId w:val="12"/>
  </w:num>
  <w:num w:numId="10">
    <w:abstractNumId w:val="1"/>
  </w:num>
  <w:num w:numId="11">
    <w:abstractNumId w:val="9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E7D"/>
    <w:rsid w:val="0000695C"/>
    <w:rsid w:val="00021DF1"/>
    <w:rsid w:val="00024EF2"/>
    <w:rsid w:val="00025C54"/>
    <w:rsid w:val="00045380"/>
    <w:rsid w:val="00061686"/>
    <w:rsid w:val="00066176"/>
    <w:rsid w:val="00081F43"/>
    <w:rsid w:val="0008398F"/>
    <w:rsid w:val="000A154F"/>
    <w:rsid w:val="000B1531"/>
    <w:rsid w:val="000C24AA"/>
    <w:rsid w:val="000E7B54"/>
    <w:rsid w:val="00120715"/>
    <w:rsid w:val="00130B92"/>
    <w:rsid w:val="00133EA7"/>
    <w:rsid w:val="00140E63"/>
    <w:rsid w:val="001640B6"/>
    <w:rsid w:val="0016645F"/>
    <w:rsid w:val="00171189"/>
    <w:rsid w:val="001845CF"/>
    <w:rsid w:val="001B5245"/>
    <w:rsid w:val="001C068B"/>
    <w:rsid w:val="001C0D85"/>
    <w:rsid w:val="001F2441"/>
    <w:rsid w:val="002770E6"/>
    <w:rsid w:val="002B2664"/>
    <w:rsid w:val="002E5C7A"/>
    <w:rsid w:val="00332D8D"/>
    <w:rsid w:val="00347F94"/>
    <w:rsid w:val="00361302"/>
    <w:rsid w:val="00366FA2"/>
    <w:rsid w:val="00384954"/>
    <w:rsid w:val="00392D06"/>
    <w:rsid w:val="0039705A"/>
    <w:rsid w:val="003B268C"/>
    <w:rsid w:val="003D2740"/>
    <w:rsid w:val="003D59B7"/>
    <w:rsid w:val="003D6DA1"/>
    <w:rsid w:val="003E3E99"/>
    <w:rsid w:val="003F7827"/>
    <w:rsid w:val="003F789D"/>
    <w:rsid w:val="004049C6"/>
    <w:rsid w:val="00410B3C"/>
    <w:rsid w:val="004272E1"/>
    <w:rsid w:val="004473CE"/>
    <w:rsid w:val="004758B5"/>
    <w:rsid w:val="004C58DE"/>
    <w:rsid w:val="004F373C"/>
    <w:rsid w:val="00544D1E"/>
    <w:rsid w:val="0057443D"/>
    <w:rsid w:val="005805C7"/>
    <w:rsid w:val="00590E35"/>
    <w:rsid w:val="005B6B09"/>
    <w:rsid w:val="005C46A5"/>
    <w:rsid w:val="005C73AE"/>
    <w:rsid w:val="00605448"/>
    <w:rsid w:val="0061499A"/>
    <w:rsid w:val="00631C44"/>
    <w:rsid w:val="00655855"/>
    <w:rsid w:val="0066504B"/>
    <w:rsid w:val="00672E24"/>
    <w:rsid w:val="006805B9"/>
    <w:rsid w:val="006C60E6"/>
    <w:rsid w:val="006E60BE"/>
    <w:rsid w:val="00761AA1"/>
    <w:rsid w:val="007B08A6"/>
    <w:rsid w:val="007E468D"/>
    <w:rsid w:val="007F06A8"/>
    <w:rsid w:val="00891B30"/>
    <w:rsid w:val="00896D27"/>
    <w:rsid w:val="008D2FEA"/>
    <w:rsid w:val="009524BA"/>
    <w:rsid w:val="00952F7D"/>
    <w:rsid w:val="00977E59"/>
    <w:rsid w:val="009849F5"/>
    <w:rsid w:val="009C0209"/>
    <w:rsid w:val="009C5B2C"/>
    <w:rsid w:val="009D5192"/>
    <w:rsid w:val="009E0A1F"/>
    <w:rsid w:val="00A04E14"/>
    <w:rsid w:val="00A771A3"/>
    <w:rsid w:val="00A91829"/>
    <w:rsid w:val="00AA11FF"/>
    <w:rsid w:val="00AA34BA"/>
    <w:rsid w:val="00AB1F94"/>
    <w:rsid w:val="00B00B42"/>
    <w:rsid w:val="00B06C7E"/>
    <w:rsid w:val="00B13C9F"/>
    <w:rsid w:val="00B24E38"/>
    <w:rsid w:val="00B44DA6"/>
    <w:rsid w:val="00BB4634"/>
    <w:rsid w:val="00BC587F"/>
    <w:rsid w:val="00BE3515"/>
    <w:rsid w:val="00C224F5"/>
    <w:rsid w:val="00C375CF"/>
    <w:rsid w:val="00C526E6"/>
    <w:rsid w:val="00C75D8D"/>
    <w:rsid w:val="00CB5537"/>
    <w:rsid w:val="00CC62F1"/>
    <w:rsid w:val="00CE4B1C"/>
    <w:rsid w:val="00D03E07"/>
    <w:rsid w:val="00D05306"/>
    <w:rsid w:val="00D07201"/>
    <w:rsid w:val="00D17B36"/>
    <w:rsid w:val="00D60084"/>
    <w:rsid w:val="00D8581B"/>
    <w:rsid w:val="00DD42A4"/>
    <w:rsid w:val="00DE1FAC"/>
    <w:rsid w:val="00E01C71"/>
    <w:rsid w:val="00E23E9C"/>
    <w:rsid w:val="00E70B9C"/>
    <w:rsid w:val="00EA7A1E"/>
    <w:rsid w:val="00EB454A"/>
    <w:rsid w:val="00EB4D90"/>
    <w:rsid w:val="00F22D79"/>
    <w:rsid w:val="00F254AA"/>
    <w:rsid w:val="00F41FD0"/>
    <w:rsid w:val="00F72673"/>
    <w:rsid w:val="00F77EB0"/>
    <w:rsid w:val="00F85B87"/>
    <w:rsid w:val="00FA7E7D"/>
    <w:rsid w:val="00FC151A"/>
    <w:rsid w:val="00FC4325"/>
    <w:rsid w:val="00FD3B5F"/>
    <w:rsid w:val="00FE767F"/>
    <w:rsid w:val="00FF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424C3E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 w:unhideWhenUsed="1"/>
    <w:lsdException w:name="HTML Keyboard" w:semiHidden="1" w:unhideWhenUsed="1"/>
    <w:lsdException w:name="HTML Preformatted" w:semiHidden="1"/>
    <w:lsdException w:name="HTML Sample" w:semiHidden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7"/>
    <w:qFormat/>
    <w:rsid w:val="00CC62F1"/>
    <w:rPr>
      <w:sz w:val="28"/>
    </w:rPr>
  </w:style>
  <w:style w:type="paragraph" w:styleId="Heading1">
    <w:name w:val="heading 1"/>
    <w:basedOn w:val="Normal"/>
    <w:next w:val="Normal"/>
    <w:link w:val="Heading1Char"/>
    <w:qFormat/>
    <w:rsid w:val="003D2740"/>
    <w:pPr>
      <w:keepNext/>
      <w:keepLines/>
      <w:outlineLvl w:val="0"/>
    </w:pPr>
    <w:rPr>
      <w:rFonts w:asciiTheme="majorHAnsi" w:eastAsiaTheme="majorEastAsia" w:hAnsiTheme="majorHAnsi" w:cstheme="majorBidi"/>
      <w:b/>
      <w:color w:val="2E308B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3D2740"/>
    <w:pPr>
      <w:keepNext/>
      <w:keepLines/>
      <w:outlineLvl w:val="1"/>
    </w:pPr>
    <w:rPr>
      <w:rFonts w:asciiTheme="majorHAnsi" w:eastAsiaTheme="majorEastAsia" w:hAnsiTheme="majorHAnsi" w:cstheme="majorBidi"/>
      <w:b/>
      <w:color w:val="2E308B" w:themeColor="accent1"/>
      <w:sz w:val="9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849F5"/>
    <w:pPr>
      <w:keepNext/>
      <w:keepLines/>
      <w:spacing w:after="6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3"/>
    <w:qFormat/>
    <w:rsid w:val="00B44DA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2E308B" w:themeColor="accent1"/>
      <w:sz w:val="36"/>
    </w:rPr>
  </w:style>
  <w:style w:type="paragraph" w:styleId="Heading5">
    <w:name w:val="heading 5"/>
    <w:basedOn w:val="Normal"/>
    <w:next w:val="Normal"/>
    <w:link w:val="Heading5Char"/>
    <w:uiPriority w:val="4"/>
    <w:qFormat/>
    <w:rsid w:val="00B00B42"/>
    <w:pPr>
      <w:keepNext/>
      <w:keepLines/>
      <w:spacing w:after="240"/>
      <w:outlineLvl w:val="4"/>
    </w:pPr>
    <w:rPr>
      <w:rFonts w:asciiTheme="majorHAnsi" w:eastAsiaTheme="majorEastAsia" w:hAnsiTheme="majorHAnsi" w:cstheme="majorBidi"/>
      <w:b/>
      <w:color w:val="2E308B" w:themeColor="accent1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3D274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99A"/>
    <w:rPr>
      <w:rFonts w:ascii="Times New Roman" w:hAnsi="Times New Roman" w:cs="Times New Roman"/>
      <w:sz w:val="18"/>
      <w:szCs w:val="18"/>
    </w:rPr>
  </w:style>
  <w:style w:type="paragraph" w:customStyle="1" w:styleId="GraphicAnchor">
    <w:name w:val="Graphic Anchor"/>
    <w:basedOn w:val="Normal"/>
    <w:uiPriority w:val="8"/>
    <w:qFormat/>
    <w:rsid w:val="003D2740"/>
    <w:rPr>
      <w:noProof/>
      <w:sz w:val="10"/>
    </w:rPr>
  </w:style>
  <w:style w:type="table" w:styleId="TableGrid">
    <w:name w:val="Table Grid"/>
    <w:basedOn w:val="TableNormal"/>
    <w:uiPriority w:val="39"/>
    <w:rsid w:val="003D27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61499A"/>
    <w:rPr>
      <w:rFonts w:asciiTheme="majorHAnsi" w:eastAsiaTheme="majorEastAsia" w:hAnsiTheme="majorHAnsi" w:cstheme="majorBidi"/>
      <w:b/>
      <w:color w:val="2E308B" w:themeColor="accen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1499A"/>
    <w:rPr>
      <w:rFonts w:asciiTheme="majorHAnsi" w:eastAsiaTheme="majorEastAsia" w:hAnsiTheme="majorHAnsi" w:cstheme="majorBidi"/>
      <w:b/>
      <w:color w:val="2E308B" w:themeColor="accent1"/>
      <w:sz w:val="96"/>
      <w:szCs w:val="26"/>
    </w:rPr>
  </w:style>
  <w:style w:type="character" w:customStyle="1" w:styleId="Heading3Char">
    <w:name w:val="Heading 3 Char"/>
    <w:basedOn w:val="DefaultParagraphFont"/>
    <w:link w:val="Heading3"/>
    <w:uiPriority w:val="2"/>
    <w:rsid w:val="0061499A"/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Header">
    <w:name w:val="header"/>
    <w:basedOn w:val="Normal"/>
    <w:link w:val="HeaderChar"/>
    <w:uiPriority w:val="99"/>
    <w:semiHidden/>
    <w:rsid w:val="009849F5"/>
    <w:pPr>
      <w:tabs>
        <w:tab w:val="center" w:pos="4680"/>
        <w:tab w:val="right" w:pos="9360"/>
      </w:tabs>
    </w:pPr>
    <w:rPr>
      <w:b/>
      <w:color w:val="2E308B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1499A"/>
    <w:rPr>
      <w:b/>
      <w:color w:val="2E308B" w:themeColor="accent1"/>
      <w:sz w:val="20"/>
    </w:rPr>
  </w:style>
  <w:style w:type="paragraph" w:styleId="Footer">
    <w:name w:val="footer"/>
    <w:basedOn w:val="Normal"/>
    <w:link w:val="FooterChar"/>
    <w:uiPriority w:val="99"/>
    <w:semiHidden/>
    <w:rsid w:val="009849F5"/>
    <w:pPr>
      <w:tabs>
        <w:tab w:val="center" w:pos="4680"/>
        <w:tab w:val="right" w:pos="9360"/>
      </w:tabs>
      <w:jc w:val="center"/>
    </w:pPr>
    <w:rPr>
      <w:color w:val="27A3DA" w:themeColor="accent2"/>
      <w:sz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61499A"/>
    <w:rPr>
      <w:color w:val="27A3DA" w:themeColor="accent2"/>
      <w:sz w:val="20"/>
    </w:rPr>
  </w:style>
  <w:style w:type="character" w:styleId="PageNumber">
    <w:name w:val="page number"/>
    <w:basedOn w:val="DefaultParagraphFont"/>
    <w:uiPriority w:val="99"/>
    <w:semiHidden/>
    <w:rsid w:val="009849F5"/>
  </w:style>
  <w:style w:type="character" w:customStyle="1" w:styleId="Heading4Char">
    <w:name w:val="Heading 4 Char"/>
    <w:basedOn w:val="DefaultParagraphFont"/>
    <w:link w:val="Heading4"/>
    <w:uiPriority w:val="3"/>
    <w:rsid w:val="0061499A"/>
    <w:rPr>
      <w:rFonts w:asciiTheme="majorHAnsi" w:eastAsiaTheme="majorEastAsia" w:hAnsiTheme="majorHAnsi" w:cstheme="majorBidi"/>
      <w:b/>
      <w:iCs/>
      <w:color w:val="2E308B" w:themeColor="accent1"/>
      <w:sz w:val="36"/>
    </w:rPr>
  </w:style>
  <w:style w:type="paragraph" w:styleId="Quote">
    <w:name w:val="Quote"/>
    <w:basedOn w:val="Normal"/>
    <w:next w:val="Normal"/>
    <w:link w:val="QuoteChar"/>
    <w:uiPriority w:val="6"/>
    <w:qFormat/>
    <w:rsid w:val="00B00B42"/>
    <w:rPr>
      <w:b/>
      <w:iCs/>
      <w:color w:val="2E308B" w:themeColor="accent1"/>
      <w:sz w:val="96"/>
    </w:rPr>
  </w:style>
  <w:style w:type="character" w:customStyle="1" w:styleId="QuoteChar">
    <w:name w:val="Quote Char"/>
    <w:basedOn w:val="DefaultParagraphFont"/>
    <w:link w:val="Quote"/>
    <w:uiPriority w:val="6"/>
    <w:rsid w:val="0061499A"/>
    <w:rPr>
      <w:b/>
      <w:iCs/>
      <w:color w:val="2E308B" w:themeColor="accent1"/>
      <w:sz w:val="96"/>
    </w:rPr>
  </w:style>
  <w:style w:type="character" w:customStyle="1" w:styleId="Heading5Char">
    <w:name w:val="Heading 5 Char"/>
    <w:basedOn w:val="DefaultParagraphFont"/>
    <w:link w:val="Heading5"/>
    <w:uiPriority w:val="4"/>
    <w:rsid w:val="0061499A"/>
    <w:rPr>
      <w:rFonts w:asciiTheme="majorHAnsi" w:eastAsiaTheme="majorEastAsia" w:hAnsiTheme="majorHAnsi" w:cstheme="majorBidi"/>
      <w:b/>
      <w:color w:val="2E308B" w:themeColor="accent1"/>
      <w:sz w:val="72"/>
    </w:rPr>
  </w:style>
  <w:style w:type="character" w:styleId="PlaceholderText">
    <w:name w:val="Placeholder Text"/>
    <w:basedOn w:val="DefaultParagraphFont"/>
    <w:uiPriority w:val="99"/>
    <w:semiHidden/>
    <w:rsid w:val="00672E24"/>
    <w:rPr>
      <w:color w:val="808080"/>
    </w:rPr>
  </w:style>
  <w:style w:type="paragraph" w:customStyle="1" w:styleId="DescriptionHeading1">
    <w:name w:val="Description Heading 1"/>
    <w:basedOn w:val="Normal"/>
    <w:uiPriority w:val="7"/>
    <w:qFormat/>
    <w:rsid w:val="00021DF1"/>
    <w:rPr>
      <w:b/>
      <w:color w:val="2E308B" w:themeColor="accent1"/>
    </w:rPr>
  </w:style>
  <w:style w:type="paragraph" w:customStyle="1" w:styleId="DescriptionHeading2">
    <w:name w:val="Description Heading 2"/>
    <w:basedOn w:val="Normal"/>
    <w:uiPriority w:val="7"/>
    <w:qFormat/>
    <w:rsid w:val="00021DF1"/>
    <w:rPr>
      <w:b/>
      <w:color w:val="27A3DA" w:themeColor="accent2"/>
    </w:rPr>
  </w:style>
  <w:style w:type="paragraph" w:styleId="TOC1">
    <w:name w:val="toc 1"/>
    <w:basedOn w:val="Normal"/>
    <w:uiPriority w:val="39"/>
    <w:rsid w:val="00A91829"/>
    <w:pPr>
      <w:tabs>
        <w:tab w:val="right" w:leader="dot" w:pos="5040"/>
      </w:tabs>
      <w:spacing w:line="276" w:lineRule="auto"/>
    </w:pPr>
    <w:rPr>
      <w:rFonts w:eastAsiaTheme="minorEastAsia"/>
      <w:b/>
      <w:color w:val="000000" w:themeColor="text1"/>
      <w:szCs w:val="22"/>
    </w:rPr>
  </w:style>
  <w:style w:type="paragraph" w:styleId="TOC2">
    <w:name w:val="toc 2"/>
    <w:basedOn w:val="Normal"/>
    <w:uiPriority w:val="39"/>
    <w:rsid w:val="00A91829"/>
    <w:pPr>
      <w:tabs>
        <w:tab w:val="right" w:leader="dot" w:pos="5040"/>
      </w:tabs>
      <w:spacing w:line="276" w:lineRule="auto"/>
    </w:pPr>
    <w:rPr>
      <w:rFonts w:eastAsiaTheme="minorEastAsia"/>
      <w:b/>
      <w:color w:val="000000" w:themeColor="text1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91829"/>
    <w:pPr>
      <w:spacing w:after="100" w:line="276" w:lineRule="auto"/>
      <w:ind w:left="560"/>
    </w:pPr>
    <w:rPr>
      <w:rFonts w:eastAsiaTheme="minorEastAsia"/>
      <w:b/>
      <w:color w:val="000000" w:themeColor="text1"/>
      <w:szCs w:val="22"/>
    </w:rPr>
  </w:style>
  <w:style w:type="paragraph" w:styleId="ListParagraph">
    <w:name w:val="List Paragraph"/>
    <w:basedOn w:val="Normal"/>
    <w:uiPriority w:val="34"/>
    <w:qFormat/>
    <w:rsid w:val="00366FA2"/>
    <w:pPr>
      <w:bidi/>
      <w:spacing w:after="160" w:line="256" w:lineRule="auto"/>
      <w:ind w:left="720"/>
      <w:contextualSpacing/>
    </w:pPr>
    <w:rPr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rsid w:val="000069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0695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69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69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695C"/>
    <w:rPr>
      <w:b/>
      <w:bCs/>
      <w:sz w:val="20"/>
      <w:szCs w:val="20"/>
    </w:rPr>
  </w:style>
  <w:style w:type="character" w:customStyle="1" w:styleId="a-size-large">
    <w:name w:val="a-size-large"/>
    <w:basedOn w:val="DefaultParagraphFont"/>
    <w:rsid w:val="0000695C"/>
  </w:style>
  <w:style w:type="character" w:styleId="Strong">
    <w:name w:val="Strong"/>
    <w:basedOn w:val="DefaultParagraphFont"/>
    <w:uiPriority w:val="22"/>
    <w:qFormat/>
    <w:rsid w:val="00DE1FAC"/>
    <w:rPr>
      <w:b/>
      <w:bCs/>
    </w:rPr>
  </w:style>
  <w:style w:type="character" w:styleId="Hyperlink">
    <w:name w:val="Hyperlink"/>
    <w:basedOn w:val="DefaultParagraphFont"/>
    <w:uiPriority w:val="99"/>
    <w:unhideWhenUsed/>
    <w:rsid w:val="00DE1FA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C15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C58DE"/>
    <w:rPr>
      <w:color w:val="605E5C"/>
      <w:shd w:val="clear" w:color="auto" w:fill="E1DFDD"/>
    </w:rPr>
  </w:style>
  <w:style w:type="table" w:styleId="GridTable3-Accent2">
    <w:name w:val="Grid Table 3 Accent 2"/>
    <w:basedOn w:val="TableNormal"/>
    <w:uiPriority w:val="48"/>
    <w:rsid w:val="00D17B36"/>
    <w:tblPr>
      <w:tblStyleRowBandSize w:val="1"/>
      <w:tblStyleColBandSize w:val="1"/>
      <w:tblBorders>
        <w:top w:val="single" w:sz="4" w:space="0" w:color="7DC7E8" w:themeColor="accent2" w:themeTint="99"/>
        <w:left w:val="single" w:sz="4" w:space="0" w:color="7DC7E8" w:themeColor="accent2" w:themeTint="99"/>
        <w:bottom w:val="single" w:sz="4" w:space="0" w:color="7DC7E8" w:themeColor="accent2" w:themeTint="99"/>
        <w:right w:val="single" w:sz="4" w:space="0" w:color="7DC7E8" w:themeColor="accent2" w:themeTint="99"/>
        <w:insideH w:val="single" w:sz="4" w:space="0" w:color="7DC7E8" w:themeColor="accent2" w:themeTint="99"/>
        <w:insideV w:val="single" w:sz="4" w:space="0" w:color="7DC7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CF7" w:themeFill="accent2" w:themeFillTint="33"/>
      </w:tcPr>
    </w:tblStylePr>
    <w:tblStylePr w:type="band1Horz">
      <w:tblPr/>
      <w:tcPr>
        <w:shd w:val="clear" w:color="auto" w:fill="D3ECF7" w:themeFill="accent2" w:themeFillTint="33"/>
      </w:tcPr>
    </w:tblStylePr>
    <w:tblStylePr w:type="neCell">
      <w:tblPr/>
      <w:tcPr>
        <w:tcBorders>
          <w:bottom w:val="single" w:sz="4" w:space="0" w:color="7DC7E8" w:themeColor="accent2" w:themeTint="99"/>
        </w:tcBorders>
      </w:tcPr>
    </w:tblStylePr>
    <w:tblStylePr w:type="nwCell">
      <w:tblPr/>
      <w:tcPr>
        <w:tcBorders>
          <w:bottom w:val="single" w:sz="4" w:space="0" w:color="7DC7E8" w:themeColor="accent2" w:themeTint="99"/>
        </w:tcBorders>
      </w:tcPr>
    </w:tblStylePr>
    <w:tblStylePr w:type="seCell">
      <w:tblPr/>
      <w:tcPr>
        <w:tcBorders>
          <w:top w:val="single" w:sz="4" w:space="0" w:color="7DC7E8" w:themeColor="accent2" w:themeTint="99"/>
        </w:tcBorders>
      </w:tcPr>
    </w:tblStylePr>
    <w:tblStylePr w:type="swCell">
      <w:tblPr/>
      <w:tcPr>
        <w:tcBorders>
          <w:top w:val="single" w:sz="4" w:space="0" w:color="7DC7E8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D17B36"/>
    <w:tblPr>
      <w:tblStyleRowBandSize w:val="1"/>
      <w:tblStyleColBandSize w:val="1"/>
      <w:tblBorders>
        <w:top w:val="single" w:sz="4" w:space="0" w:color="BFD7DF" w:themeColor="accent3" w:themeTint="99"/>
        <w:left w:val="single" w:sz="4" w:space="0" w:color="BFD7DF" w:themeColor="accent3" w:themeTint="99"/>
        <w:bottom w:val="single" w:sz="4" w:space="0" w:color="BFD7DF" w:themeColor="accent3" w:themeTint="99"/>
        <w:right w:val="single" w:sz="4" w:space="0" w:color="BFD7DF" w:themeColor="accent3" w:themeTint="99"/>
        <w:insideH w:val="single" w:sz="4" w:space="0" w:color="BFD7DF" w:themeColor="accent3" w:themeTint="99"/>
        <w:insideV w:val="single" w:sz="4" w:space="0" w:color="BFD7D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1F4" w:themeFill="accent3" w:themeFillTint="33"/>
      </w:tcPr>
    </w:tblStylePr>
    <w:tblStylePr w:type="band1Horz">
      <w:tblPr/>
      <w:tcPr>
        <w:shd w:val="clear" w:color="auto" w:fill="E9F1F4" w:themeFill="accent3" w:themeFillTint="33"/>
      </w:tcPr>
    </w:tblStylePr>
    <w:tblStylePr w:type="neCell">
      <w:tblPr/>
      <w:tcPr>
        <w:tcBorders>
          <w:bottom w:val="single" w:sz="4" w:space="0" w:color="BFD7DF" w:themeColor="accent3" w:themeTint="99"/>
        </w:tcBorders>
      </w:tcPr>
    </w:tblStylePr>
    <w:tblStylePr w:type="nwCell">
      <w:tblPr/>
      <w:tcPr>
        <w:tcBorders>
          <w:bottom w:val="single" w:sz="4" w:space="0" w:color="BFD7DF" w:themeColor="accent3" w:themeTint="99"/>
        </w:tcBorders>
      </w:tcPr>
    </w:tblStylePr>
    <w:tblStylePr w:type="seCell">
      <w:tblPr/>
      <w:tcPr>
        <w:tcBorders>
          <w:top w:val="single" w:sz="4" w:space="0" w:color="BFD7DF" w:themeColor="accent3" w:themeTint="99"/>
        </w:tcBorders>
      </w:tcPr>
    </w:tblStylePr>
    <w:tblStylePr w:type="swCell">
      <w:tblPr/>
      <w:tcPr>
        <w:tcBorders>
          <w:top w:val="single" w:sz="4" w:space="0" w:color="BFD7DF" w:themeColor="accent3" w:themeTint="99"/>
        </w:tcBorders>
      </w:tcPr>
    </w:tblStylePr>
  </w:style>
  <w:style w:type="table" w:styleId="GridTable2-Accent2">
    <w:name w:val="Grid Table 2 Accent 2"/>
    <w:basedOn w:val="TableNormal"/>
    <w:uiPriority w:val="47"/>
    <w:rsid w:val="00D17B36"/>
    <w:tblPr>
      <w:tblStyleRowBandSize w:val="1"/>
      <w:tblStyleColBandSize w:val="1"/>
      <w:tblBorders>
        <w:top w:val="single" w:sz="2" w:space="0" w:color="7DC7E8" w:themeColor="accent2" w:themeTint="99"/>
        <w:bottom w:val="single" w:sz="2" w:space="0" w:color="7DC7E8" w:themeColor="accent2" w:themeTint="99"/>
        <w:insideH w:val="single" w:sz="2" w:space="0" w:color="7DC7E8" w:themeColor="accent2" w:themeTint="99"/>
        <w:insideV w:val="single" w:sz="2" w:space="0" w:color="7DC7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7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7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CF7" w:themeFill="accent2" w:themeFillTint="33"/>
      </w:tcPr>
    </w:tblStylePr>
    <w:tblStylePr w:type="band1Horz">
      <w:tblPr/>
      <w:tcPr>
        <w:shd w:val="clear" w:color="auto" w:fill="D3ECF7" w:themeFill="accent2" w:themeFillTint="33"/>
      </w:tcPr>
    </w:tblStylePr>
  </w:style>
  <w:style w:type="table" w:styleId="GridTable3-Accent1">
    <w:name w:val="Grid Table 3 Accent 1"/>
    <w:basedOn w:val="TableNormal"/>
    <w:uiPriority w:val="48"/>
    <w:rsid w:val="00D17B36"/>
    <w:tblPr>
      <w:tblStyleRowBandSize w:val="1"/>
      <w:tblStyleColBandSize w:val="1"/>
      <w:tblBorders>
        <w:top w:val="single" w:sz="4" w:space="0" w:color="6C6ECE" w:themeColor="accent1" w:themeTint="99"/>
        <w:left w:val="single" w:sz="4" w:space="0" w:color="6C6ECE" w:themeColor="accent1" w:themeTint="99"/>
        <w:bottom w:val="single" w:sz="4" w:space="0" w:color="6C6ECE" w:themeColor="accent1" w:themeTint="99"/>
        <w:right w:val="single" w:sz="4" w:space="0" w:color="6C6ECE" w:themeColor="accent1" w:themeTint="99"/>
        <w:insideH w:val="single" w:sz="4" w:space="0" w:color="6C6ECE" w:themeColor="accent1" w:themeTint="99"/>
        <w:insideV w:val="single" w:sz="4" w:space="0" w:color="6C6EC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CEEF" w:themeFill="accent1" w:themeFillTint="33"/>
      </w:tcPr>
    </w:tblStylePr>
    <w:tblStylePr w:type="band1Horz">
      <w:tblPr/>
      <w:tcPr>
        <w:shd w:val="clear" w:color="auto" w:fill="CECEEF" w:themeFill="accent1" w:themeFillTint="33"/>
      </w:tcPr>
    </w:tblStylePr>
    <w:tblStylePr w:type="neCell">
      <w:tblPr/>
      <w:tcPr>
        <w:tcBorders>
          <w:bottom w:val="single" w:sz="4" w:space="0" w:color="6C6ECE" w:themeColor="accent1" w:themeTint="99"/>
        </w:tcBorders>
      </w:tcPr>
    </w:tblStylePr>
    <w:tblStylePr w:type="nwCell">
      <w:tblPr/>
      <w:tcPr>
        <w:tcBorders>
          <w:bottom w:val="single" w:sz="4" w:space="0" w:color="6C6ECE" w:themeColor="accent1" w:themeTint="99"/>
        </w:tcBorders>
      </w:tcPr>
    </w:tblStylePr>
    <w:tblStylePr w:type="seCell">
      <w:tblPr/>
      <w:tcPr>
        <w:tcBorders>
          <w:top w:val="single" w:sz="4" w:space="0" w:color="6C6ECE" w:themeColor="accent1" w:themeTint="99"/>
        </w:tcBorders>
      </w:tcPr>
    </w:tblStylePr>
    <w:tblStylePr w:type="swCell">
      <w:tblPr/>
      <w:tcPr>
        <w:tcBorders>
          <w:top w:val="single" w:sz="4" w:space="0" w:color="6C6ECE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43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82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38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5591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459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9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177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5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24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74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861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84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20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60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665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837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19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263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847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34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734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65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728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844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50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9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204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9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10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50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4991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406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49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346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84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12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image" Target="media/image11.png"/><Relationship Id="rId29" Type="http://schemas.openxmlformats.org/officeDocument/2006/relationships/hyperlink" Target="https://ar.banggood.com/LOBOT-LD-260MG-180-60KG-Large-Torque-Metal-Gear-Digital-Servo-For-RC-Robot-p-1516607.html?akmClientCountry=SA&amp;&amp;cur_warehouse=C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s://ar.banggood.com/MG995-High-Torgue-Metal-Gear-Analog-Servo-for-RC-Airplane-Models-p-73885.html?rmmds=search&amp;cur_warehouse=CN" TargetMode="External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er\AppData\Roaming\Microsoft\Templates\Modern%20business%20report.dotx" TargetMode="External"/></Relationships>
</file>

<file path=word/theme/theme1.xml><?xml version="1.0" encoding="utf-8"?>
<a:theme xmlns:a="http://schemas.openxmlformats.org/drawingml/2006/main" name="MBR">
  <a:themeElements>
    <a:clrScheme name="Modern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E308B"/>
      </a:accent1>
      <a:accent2>
        <a:srgbClr val="27A3DA"/>
      </a:accent2>
      <a:accent3>
        <a:srgbClr val="95BDCB"/>
      </a:accent3>
      <a:accent4>
        <a:srgbClr val="C9DDE5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 - Franklin">
      <a:majorFont>
        <a:latin typeface="Arial"/>
        <a:ea typeface=""/>
        <a:cs typeface=""/>
      </a:majorFont>
      <a:minorFont>
        <a:latin typeface="Franklin Gothic Medium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BR" id="{1ABF7B2F-255A-4C46-8316-DDDBD41CA66D}" vid="{27DE2722-4E7D-E040-A34C-D8B5FEBA66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9fc9171bb41dc08635275f351de859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29387215989a890c06011de04edfe97d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66FCE6-AA0A-408C-8D20-B980FCED887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5B70B5-E5A2-4A13-97CB-E8B3BAF6C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AE5F1A3-31DC-4D4D-A461-F92F201FBF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business report</Template>
  <TotalTime>0</TotalTime>
  <Pages>5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2020-06-18T13:46:00Z</dcterms:created>
  <dcterms:modified xsi:type="dcterms:W3CDTF">2020-06-21T17:01:00Z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